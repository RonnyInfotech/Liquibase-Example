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352077978"/>
        <w:docPartObj>
          <w:docPartGallery w:val="Cover Pages"/>
          <w:docPartUnique/>
        </w:docPartObj>
      </w:sdtPr>
      <w:sdtEndPr>
        <w:rPr>
          <w:noProof/>
          <w:sz w:val="2"/>
          <w:lang w:eastAsia="en-US"/>
        </w:rPr>
      </w:sdtEndPr>
      <w:sdtContent>
        <w:p w14:paraId="6D4D0CC2" w14:textId="4BFE1A62" w:rsidR="00B826E8" w:rsidRDefault="000A3A66">
          <w:r>
            <w:rPr>
              <w:noProof/>
              <w:lang w:eastAsia="en-US"/>
            </w:rPr>
            <w:drawing>
              <wp:anchor distT="0" distB="0" distL="114300" distR="114300" simplePos="0" relativeHeight="251666432" behindDoc="1" locked="0" layoutInCell="1" allowOverlap="1" wp14:anchorId="246E901D" wp14:editId="632F8008">
                <wp:simplePos x="0" y="0"/>
                <wp:positionH relativeFrom="column">
                  <wp:posOffset>-885825</wp:posOffset>
                </wp:positionH>
                <wp:positionV relativeFrom="page">
                  <wp:posOffset>19050</wp:posOffset>
                </wp:positionV>
                <wp:extent cx="7724775" cy="10020300"/>
                <wp:effectExtent l="0" t="0" r="9525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Untitled design (3).jp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24775" cy="10020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C7647">
            <w:rPr>
              <w:noProof/>
              <w:lang w:eastAsia="en-US"/>
            </w:rPr>
            <w:drawing>
              <wp:anchor distT="0" distB="0" distL="114300" distR="114300" simplePos="0" relativeHeight="251665408" behindDoc="1" locked="0" layoutInCell="1" allowOverlap="1" wp14:anchorId="282A96F4" wp14:editId="2999724B">
                <wp:simplePos x="0" y="0"/>
                <wp:positionH relativeFrom="column">
                  <wp:posOffset>0</wp:posOffset>
                </wp:positionH>
                <wp:positionV relativeFrom="page">
                  <wp:posOffset>914400</wp:posOffset>
                </wp:positionV>
                <wp:extent cx="5816600" cy="8229600"/>
                <wp:effectExtent l="0" t="0" r="0" b="0"/>
                <wp:wrapNone/>
                <wp:docPr id="47" name="Pictur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SHARE POINT WORD A4 2.pn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6600" cy="822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3FEF5CC5" w14:textId="084EA434" w:rsidR="00B826E8" w:rsidRDefault="005C6741">
          <w:pPr>
            <w:rPr>
              <w:noProof/>
              <w:sz w:val="2"/>
              <w:lang w:eastAsia="en-US"/>
            </w:rPr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C5B2AF5" wp14:editId="183305C3">
                    <wp:simplePos x="0" y="0"/>
                    <wp:positionH relativeFrom="column">
                      <wp:posOffset>-1415001</wp:posOffset>
                    </wp:positionH>
                    <wp:positionV relativeFrom="paragraph">
                      <wp:posOffset>1176351</wp:posOffset>
                    </wp:positionV>
                    <wp:extent cx="5247861" cy="2250219"/>
                    <wp:effectExtent l="0" t="0" r="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47861" cy="22502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403A2C" w14:textId="647D71F2" w:rsidR="00816D58" w:rsidRPr="001818AB" w:rsidRDefault="00CD0D0E" w:rsidP="00816D58">
                                <w:pPr>
                                  <w:spacing w:line="240" w:lineRule="auto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130"/>
                                    <w:szCs w:val="130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30"/>
                                    <w:szCs w:val="13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LiquiBase</w:t>
                                </w:r>
                                <w:r w:rsidR="00816D58" w:rsidRPr="001818AB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sz w:val="130"/>
                                    <w:szCs w:val="13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Guidelines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C5B2AF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-111.4pt;margin-top:92.65pt;width:413.2pt;height:177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" filled="f" stroked="f">
                    <v:textbox>
                      <w:txbxContent>
                        <w:p w14:paraId="48403A2C" w14:textId="647D71F2" w:rsidR="00816D58" w:rsidRPr="001818AB" w:rsidRDefault="00CD0D0E" w:rsidP="00816D58">
                          <w:pPr>
                            <w:spacing w:line="240" w:lineRule="auto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130"/>
                              <w:szCs w:val="130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30"/>
                              <w:szCs w:val="13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LiquiBase</w:t>
                          </w:r>
                          <w:r w:rsidR="00816D58" w:rsidRPr="001818AB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130"/>
                              <w:szCs w:val="13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Guidelines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4C4605">
            <w:rPr>
              <w:noProof/>
            </w:rPr>
            <w:drawing>
              <wp:anchor distT="0" distB="0" distL="114300" distR="114300" simplePos="0" relativeHeight="251667456" behindDoc="0" locked="0" layoutInCell="1" allowOverlap="1" wp14:anchorId="35D16A4C" wp14:editId="2A83DA13">
                <wp:simplePos x="0" y="0"/>
                <wp:positionH relativeFrom="column">
                  <wp:posOffset>2257425</wp:posOffset>
                </wp:positionH>
                <wp:positionV relativeFrom="paragraph">
                  <wp:posOffset>7609840</wp:posOffset>
                </wp:positionV>
                <wp:extent cx="4410075" cy="723900"/>
                <wp:effectExtent l="0" t="0" r="9525" b="0"/>
                <wp:wrapNone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10075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826E8">
            <w:rPr>
              <w:noProof/>
              <w:sz w:val="2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1F497D" w:themeColor="text2"/>
          <w:kern w:val="0"/>
          <w:sz w:val="20"/>
          <w:szCs w:val="20"/>
        </w:rPr>
        <w:id w:val="12502420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C6D9CA" w14:textId="01730616" w:rsidR="002F2453" w:rsidRDefault="001A2FEC" w:rsidP="005C6741">
          <w:pPr>
            <w:pStyle w:val="Title"/>
            <w:ind w:right="57"/>
          </w:pPr>
          <w:r>
            <w:t>Table of C</w:t>
          </w:r>
          <w:r w:rsidR="00605555">
            <w:t>on</w:t>
          </w:r>
          <w:r>
            <w:t>tents</w:t>
          </w:r>
          <w:r w:rsidR="005C6741">
            <w:t xml:space="preserve">   </w:t>
          </w:r>
        </w:p>
        <w:p w14:paraId="192E83C3" w14:textId="24F505D6" w:rsidR="0017132C" w:rsidRDefault="001A2FEC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"1-2" \n "2-2" \h \z \u </w:instrText>
          </w:r>
          <w:r>
            <w:rPr>
              <w:b w:val="0"/>
              <w:bCs w:val="0"/>
            </w:rPr>
            <w:fldChar w:fldCharType="separate"/>
          </w:r>
          <w:hyperlink w:anchor="_Toc59543972" w:history="1">
            <w:r w:rsidR="0017132C" w:rsidRPr="00623816">
              <w:rPr>
                <w:rStyle w:val="Hyperlink"/>
                <w:noProof/>
              </w:rPr>
              <w:t>What is LiquiBase?</w:t>
            </w:r>
            <w:r w:rsidR="0017132C">
              <w:rPr>
                <w:noProof/>
                <w:webHidden/>
              </w:rPr>
              <w:tab/>
            </w:r>
            <w:r w:rsidR="0017132C">
              <w:rPr>
                <w:noProof/>
                <w:webHidden/>
              </w:rPr>
              <w:fldChar w:fldCharType="begin"/>
            </w:r>
            <w:r w:rsidR="0017132C">
              <w:rPr>
                <w:noProof/>
                <w:webHidden/>
              </w:rPr>
              <w:instrText xml:space="preserve"> PAGEREF _Toc59543972 \h </w:instrText>
            </w:r>
            <w:r w:rsidR="0017132C">
              <w:rPr>
                <w:noProof/>
                <w:webHidden/>
              </w:rPr>
            </w:r>
            <w:r w:rsidR="0017132C">
              <w:rPr>
                <w:noProof/>
                <w:webHidden/>
              </w:rPr>
              <w:fldChar w:fldCharType="separate"/>
            </w:r>
            <w:r w:rsidR="00367CAD">
              <w:rPr>
                <w:noProof/>
                <w:webHidden/>
              </w:rPr>
              <w:t>2</w:t>
            </w:r>
            <w:r w:rsidR="0017132C">
              <w:rPr>
                <w:noProof/>
                <w:webHidden/>
              </w:rPr>
              <w:fldChar w:fldCharType="end"/>
            </w:r>
          </w:hyperlink>
        </w:p>
        <w:p w14:paraId="288182CB" w14:textId="0E71E3B6" w:rsidR="0017132C" w:rsidRDefault="00B96B92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59543973" w:history="1">
            <w:r w:rsidR="0017132C" w:rsidRPr="00623816">
              <w:rPr>
                <w:rStyle w:val="Hyperlink"/>
                <w:noProof/>
              </w:rPr>
              <w:t>Why LiquiBase?</w:t>
            </w:r>
            <w:r w:rsidR="0017132C">
              <w:rPr>
                <w:noProof/>
                <w:webHidden/>
              </w:rPr>
              <w:tab/>
            </w:r>
            <w:r w:rsidR="0017132C">
              <w:rPr>
                <w:noProof/>
                <w:webHidden/>
              </w:rPr>
              <w:fldChar w:fldCharType="begin"/>
            </w:r>
            <w:r w:rsidR="0017132C">
              <w:rPr>
                <w:noProof/>
                <w:webHidden/>
              </w:rPr>
              <w:instrText xml:space="preserve"> PAGEREF _Toc59543973 \h </w:instrText>
            </w:r>
            <w:r w:rsidR="0017132C">
              <w:rPr>
                <w:noProof/>
                <w:webHidden/>
              </w:rPr>
            </w:r>
            <w:r w:rsidR="0017132C">
              <w:rPr>
                <w:noProof/>
                <w:webHidden/>
              </w:rPr>
              <w:fldChar w:fldCharType="separate"/>
            </w:r>
            <w:r w:rsidR="00367CAD">
              <w:rPr>
                <w:noProof/>
                <w:webHidden/>
              </w:rPr>
              <w:t>2</w:t>
            </w:r>
            <w:r w:rsidR="0017132C">
              <w:rPr>
                <w:noProof/>
                <w:webHidden/>
              </w:rPr>
              <w:fldChar w:fldCharType="end"/>
            </w:r>
          </w:hyperlink>
        </w:p>
        <w:p w14:paraId="0B836D02" w14:textId="331C8C50" w:rsidR="0017132C" w:rsidRDefault="00B96B92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59543974" w:history="1">
            <w:r w:rsidR="0017132C" w:rsidRPr="00623816">
              <w:rPr>
                <w:rStyle w:val="Hyperlink"/>
                <w:noProof/>
              </w:rPr>
              <w:t>Install LiquiBase on windows</w:t>
            </w:r>
            <w:r w:rsidR="0017132C">
              <w:rPr>
                <w:noProof/>
                <w:webHidden/>
              </w:rPr>
              <w:tab/>
            </w:r>
            <w:r w:rsidR="0017132C">
              <w:rPr>
                <w:noProof/>
                <w:webHidden/>
              </w:rPr>
              <w:fldChar w:fldCharType="begin"/>
            </w:r>
            <w:r w:rsidR="0017132C">
              <w:rPr>
                <w:noProof/>
                <w:webHidden/>
              </w:rPr>
              <w:instrText xml:space="preserve"> PAGEREF _Toc59543974 \h </w:instrText>
            </w:r>
            <w:r w:rsidR="0017132C">
              <w:rPr>
                <w:noProof/>
                <w:webHidden/>
              </w:rPr>
            </w:r>
            <w:r w:rsidR="0017132C">
              <w:rPr>
                <w:noProof/>
                <w:webHidden/>
              </w:rPr>
              <w:fldChar w:fldCharType="separate"/>
            </w:r>
            <w:r w:rsidR="00367CAD">
              <w:rPr>
                <w:noProof/>
                <w:webHidden/>
              </w:rPr>
              <w:t>3</w:t>
            </w:r>
            <w:r w:rsidR="0017132C">
              <w:rPr>
                <w:noProof/>
                <w:webHidden/>
              </w:rPr>
              <w:fldChar w:fldCharType="end"/>
            </w:r>
          </w:hyperlink>
        </w:p>
        <w:p w14:paraId="4BF98F3D" w14:textId="476C6B61" w:rsidR="0017132C" w:rsidRDefault="00B96B92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59543975" w:history="1">
            <w:r w:rsidR="0017132C" w:rsidRPr="00623816">
              <w:rPr>
                <w:rStyle w:val="Hyperlink"/>
                <w:noProof/>
              </w:rPr>
              <w:t>LiquiBase Functionality</w:t>
            </w:r>
            <w:r w:rsidR="0017132C">
              <w:rPr>
                <w:noProof/>
                <w:webHidden/>
              </w:rPr>
              <w:tab/>
            </w:r>
            <w:r w:rsidR="0017132C">
              <w:rPr>
                <w:noProof/>
                <w:webHidden/>
              </w:rPr>
              <w:fldChar w:fldCharType="begin"/>
            </w:r>
            <w:r w:rsidR="0017132C">
              <w:rPr>
                <w:noProof/>
                <w:webHidden/>
              </w:rPr>
              <w:instrText xml:space="preserve"> PAGEREF _Toc59543975 \h </w:instrText>
            </w:r>
            <w:r w:rsidR="0017132C">
              <w:rPr>
                <w:noProof/>
                <w:webHidden/>
              </w:rPr>
            </w:r>
            <w:r w:rsidR="0017132C">
              <w:rPr>
                <w:noProof/>
                <w:webHidden/>
              </w:rPr>
              <w:fldChar w:fldCharType="separate"/>
            </w:r>
            <w:r w:rsidR="00367CAD">
              <w:rPr>
                <w:noProof/>
                <w:webHidden/>
              </w:rPr>
              <w:t>5</w:t>
            </w:r>
            <w:r w:rsidR="0017132C">
              <w:rPr>
                <w:noProof/>
                <w:webHidden/>
              </w:rPr>
              <w:fldChar w:fldCharType="end"/>
            </w:r>
          </w:hyperlink>
        </w:p>
        <w:p w14:paraId="3FF8E2C3" w14:textId="7AD0940B" w:rsidR="0017132C" w:rsidRDefault="00B96B92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59543976" w:history="1">
            <w:r w:rsidR="0017132C" w:rsidRPr="00623816">
              <w:rPr>
                <w:rStyle w:val="Hyperlink"/>
                <w:noProof/>
              </w:rPr>
              <w:t>LiquiBase Example?</w:t>
            </w:r>
            <w:r w:rsidR="0017132C">
              <w:rPr>
                <w:noProof/>
                <w:webHidden/>
              </w:rPr>
              <w:tab/>
            </w:r>
            <w:r w:rsidR="0017132C">
              <w:rPr>
                <w:noProof/>
                <w:webHidden/>
              </w:rPr>
              <w:fldChar w:fldCharType="begin"/>
            </w:r>
            <w:r w:rsidR="0017132C">
              <w:rPr>
                <w:noProof/>
                <w:webHidden/>
              </w:rPr>
              <w:instrText xml:space="preserve"> PAGEREF _Toc59543976 \h </w:instrText>
            </w:r>
            <w:r w:rsidR="0017132C">
              <w:rPr>
                <w:noProof/>
                <w:webHidden/>
              </w:rPr>
            </w:r>
            <w:r w:rsidR="0017132C">
              <w:rPr>
                <w:noProof/>
                <w:webHidden/>
              </w:rPr>
              <w:fldChar w:fldCharType="separate"/>
            </w:r>
            <w:r w:rsidR="00367CAD">
              <w:rPr>
                <w:noProof/>
                <w:webHidden/>
              </w:rPr>
              <w:t>6</w:t>
            </w:r>
            <w:r w:rsidR="0017132C">
              <w:rPr>
                <w:noProof/>
                <w:webHidden/>
              </w:rPr>
              <w:fldChar w:fldCharType="end"/>
            </w:r>
          </w:hyperlink>
        </w:p>
        <w:p w14:paraId="4A20373E" w14:textId="72ED9A07" w:rsidR="0017132C" w:rsidRDefault="00B96B92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59543977" w:history="1">
            <w:r w:rsidR="0017132C" w:rsidRPr="00623816">
              <w:rPr>
                <w:rStyle w:val="Hyperlink"/>
                <w:noProof/>
              </w:rPr>
              <w:t>How to run LiquiBase?</w:t>
            </w:r>
            <w:r w:rsidR="0017132C">
              <w:rPr>
                <w:noProof/>
                <w:webHidden/>
              </w:rPr>
              <w:tab/>
            </w:r>
            <w:r w:rsidR="0017132C">
              <w:rPr>
                <w:noProof/>
                <w:webHidden/>
              </w:rPr>
              <w:fldChar w:fldCharType="begin"/>
            </w:r>
            <w:r w:rsidR="0017132C">
              <w:rPr>
                <w:noProof/>
                <w:webHidden/>
              </w:rPr>
              <w:instrText xml:space="preserve"> PAGEREF _Toc59543977 \h </w:instrText>
            </w:r>
            <w:r w:rsidR="0017132C">
              <w:rPr>
                <w:noProof/>
                <w:webHidden/>
              </w:rPr>
            </w:r>
            <w:r w:rsidR="0017132C">
              <w:rPr>
                <w:noProof/>
                <w:webHidden/>
              </w:rPr>
              <w:fldChar w:fldCharType="separate"/>
            </w:r>
            <w:r w:rsidR="00367CAD">
              <w:rPr>
                <w:noProof/>
                <w:webHidden/>
              </w:rPr>
              <w:t>12</w:t>
            </w:r>
            <w:r w:rsidR="0017132C">
              <w:rPr>
                <w:noProof/>
                <w:webHidden/>
              </w:rPr>
              <w:fldChar w:fldCharType="end"/>
            </w:r>
          </w:hyperlink>
        </w:p>
        <w:p w14:paraId="50F42EA6" w14:textId="10D8E7E5" w:rsidR="0017132C" w:rsidRDefault="00B96B92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59543978" w:history="1">
            <w:r w:rsidR="0017132C" w:rsidRPr="00623816">
              <w:rPr>
                <w:rStyle w:val="Hyperlink"/>
                <w:noProof/>
              </w:rPr>
              <w:t>Reference Links</w:t>
            </w:r>
            <w:r w:rsidR="0017132C">
              <w:rPr>
                <w:noProof/>
                <w:webHidden/>
              </w:rPr>
              <w:tab/>
            </w:r>
            <w:r w:rsidR="0017132C">
              <w:rPr>
                <w:noProof/>
                <w:webHidden/>
              </w:rPr>
              <w:fldChar w:fldCharType="begin"/>
            </w:r>
            <w:r w:rsidR="0017132C">
              <w:rPr>
                <w:noProof/>
                <w:webHidden/>
              </w:rPr>
              <w:instrText xml:space="preserve"> PAGEREF _Toc59543978 \h </w:instrText>
            </w:r>
            <w:r w:rsidR="0017132C">
              <w:rPr>
                <w:noProof/>
                <w:webHidden/>
              </w:rPr>
            </w:r>
            <w:r w:rsidR="0017132C">
              <w:rPr>
                <w:noProof/>
                <w:webHidden/>
              </w:rPr>
              <w:fldChar w:fldCharType="separate"/>
            </w:r>
            <w:r w:rsidR="00367CAD">
              <w:rPr>
                <w:noProof/>
                <w:webHidden/>
              </w:rPr>
              <w:t>14</w:t>
            </w:r>
            <w:r w:rsidR="0017132C">
              <w:rPr>
                <w:noProof/>
                <w:webHidden/>
              </w:rPr>
              <w:fldChar w:fldCharType="end"/>
            </w:r>
          </w:hyperlink>
        </w:p>
        <w:p w14:paraId="7228B550" w14:textId="42AE6A13" w:rsidR="00B17F54" w:rsidRPr="00382EFD" w:rsidRDefault="001A2FEC">
          <w:pPr>
            <w:rPr>
              <w:b/>
              <w:bCs/>
              <w:noProof/>
            </w:rPr>
            <w:sectPr w:rsidR="00B17F54" w:rsidRPr="00382EFD" w:rsidSect="009248DC">
              <w:headerReference w:type="default" r:id="rId14"/>
              <w:footerReference w:type="default" r:id="rId15"/>
              <w:pgSz w:w="12240" w:h="15840" w:code="1"/>
              <w:pgMar w:top="1440" w:right="1440" w:bottom="1440" w:left="1440" w:header="720" w:footer="576" w:gutter="0"/>
              <w:pgNumType w:start="0"/>
              <w:cols w:space="720"/>
              <w:titlePg/>
              <w:docGrid w:linePitch="360"/>
            </w:sectPr>
          </w:pPr>
          <w:r>
            <w:rPr>
              <w:b/>
              <w:bCs/>
              <w:sz w:val="26"/>
              <w:szCs w:val="26"/>
            </w:rPr>
            <w:fldChar w:fldCharType="end"/>
          </w:r>
        </w:p>
      </w:sdtContent>
    </w:sdt>
    <w:p w14:paraId="7D3EF67E" w14:textId="0EBCDF7B" w:rsidR="00121107" w:rsidRPr="00EC02C9" w:rsidRDefault="00121107" w:rsidP="00121107">
      <w:pPr>
        <w:pStyle w:val="Heading1"/>
      </w:pPr>
      <w:bookmarkStart w:id="0" w:name="_Toc59543972"/>
      <w:r>
        <w:lastRenderedPageBreak/>
        <w:t>What is</w:t>
      </w:r>
      <w:r w:rsidR="00DC4F1B">
        <w:t xml:space="preserve"> </w:t>
      </w:r>
      <w:r w:rsidR="008E6AB2">
        <w:t>Liquibase</w:t>
      </w:r>
      <w:r w:rsidR="00DC4F1B">
        <w:t>?</w:t>
      </w:r>
      <w:bookmarkEnd w:id="0"/>
    </w:p>
    <w:tbl>
      <w:tblPr>
        <w:tblStyle w:val="TipTable"/>
        <w:tblW w:w="5014" w:type="pct"/>
        <w:shd w:val="clear" w:color="auto" w:fill="EEECE1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648"/>
        <w:gridCol w:w="8738"/>
      </w:tblGrid>
      <w:tr w:rsidR="00121107" w14:paraId="069549B3" w14:textId="77777777" w:rsidTr="00482B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shd w:val="clear" w:color="auto" w:fill="EEECE1" w:themeFill="background2"/>
          </w:tcPr>
          <w:p w14:paraId="5E79AD15" w14:textId="77777777" w:rsidR="00121107" w:rsidRDefault="00121107" w:rsidP="00482BBA">
            <w:pPr>
              <w:pStyle w:val="Icon"/>
            </w:pPr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283902BD" wp14:editId="2E2AD4AB">
                      <wp:extent cx="228600" cy="228600"/>
                      <wp:effectExtent l="0" t="0" r="0" b="0"/>
                      <wp:docPr id="20" name="Group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21" name="Oval 21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Freeform 22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4DDFEB" id="Group 19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">
                      <v:oval id="Oval 21" o:spid="_x0000_s1027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" fillcolor="#4f81bd [3204]" stroked="f" strokeweight="0">
                        <v:stroke joinstyle="miter"/>
                        <o:lock v:ext="edit" aspectratio="t"/>
                      </v:oval>
                      <v:shape id="Freeform 22" o:spid="_x0000_s1028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55" w:type="pct"/>
            <w:shd w:val="clear" w:color="auto" w:fill="EEECE1" w:themeFill="background2"/>
          </w:tcPr>
          <w:p w14:paraId="7BEB69CA" w14:textId="761BD0CF" w:rsidR="00F90F86" w:rsidRPr="00111C58" w:rsidRDefault="00F90F86" w:rsidP="00F90F86">
            <w:pPr>
              <w:pStyle w:val="TipText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</w:pPr>
            <w:r w:rsidRPr="00111C58"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  <w:t>Liquibase in an open source, database independent library for tracking, managing and applying database changes.</w:t>
            </w:r>
          </w:p>
          <w:p w14:paraId="24268658" w14:textId="0E75B2D7" w:rsidR="00F90F86" w:rsidRPr="00111C58" w:rsidRDefault="00F90F86" w:rsidP="00F90F86">
            <w:pPr>
              <w:pStyle w:val="TipText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</w:pPr>
            <w:r w:rsidRPr="00111C58"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  <w:t>Database changes are stored in an XML file and (optionally) checked into source control.</w:t>
            </w:r>
          </w:p>
          <w:p w14:paraId="694E941F" w14:textId="09B9D930" w:rsidR="00121107" w:rsidRPr="00F90F86" w:rsidRDefault="00F90F86" w:rsidP="00482BBA">
            <w:pPr>
              <w:pStyle w:val="TipText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i w:val="0"/>
                <w:iCs w:val="0"/>
                <w:sz w:val="22"/>
                <w:szCs w:val="22"/>
                <w:lang w:eastAsia="en-US"/>
              </w:rPr>
            </w:pPr>
            <w:r w:rsidRPr="00111C58"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  <w:t>Liquibase executes changes based on this XML file to handle different revisions of database structures and data.</w:t>
            </w:r>
          </w:p>
        </w:tc>
      </w:tr>
    </w:tbl>
    <w:p w14:paraId="0B6483B6" w14:textId="46265591" w:rsidR="00121107" w:rsidRDefault="00121107" w:rsidP="00121107"/>
    <w:tbl>
      <w:tblPr>
        <w:tblStyle w:val="TipTable"/>
        <w:tblpPr w:leftFromText="180" w:rightFromText="180" w:vertAnchor="page" w:horzAnchor="margin" w:tblpY="5824"/>
        <w:tblW w:w="5014" w:type="pct"/>
        <w:shd w:val="clear" w:color="auto" w:fill="EEECE1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648"/>
        <w:gridCol w:w="8738"/>
      </w:tblGrid>
      <w:tr w:rsidR="00121107" w14:paraId="4476EE45" w14:textId="77777777" w:rsidTr="00121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shd w:val="clear" w:color="auto" w:fill="EEECE1" w:themeFill="background2"/>
          </w:tcPr>
          <w:p w14:paraId="7436007D" w14:textId="77777777" w:rsidR="00121107" w:rsidRDefault="00121107" w:rsidP="00121107">
            <w:pPr>
              <w:pStyle w:val="Icon"/>
              <w:rPr>
                <w:u w:val="double"/>
              </w:rPr>
            </w:pPr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219FB4B2" wp14:editId="06E3CC29">
                      <wp:extent cx="228600" cy="228600"/>
                      <wp:effectExtent l="0" t="0" r="0" b="0"/>
                      <wp:docPr id="10" name="Group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11" name="Oval 11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Freeform 12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D3117F" id="Group 19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">
                      <v:oval id="Oval 11" o:spid="_x0000_s1027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" fillcolor="#4f81bd [3204]" stroked="f" strokeweight="0">
                        <v:stroke joinstyle="miter"/>
                        <o:lock v:ext="edit" aspectratio="t"/>
                      </v:oval>
                      <v:shape id="Freeform 12" o:spid="_x0000_s1028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55" w:type="pct"/>
            <w:shd w:val="clear" w:color="auto" w:fill="EEECE1" w:themeFill="background2"/>
          </w:tcPr>
          <w:p w14:paraId="76711975" w14:textId="130B5B25" w:rsidR="00FB019E" w:rsidRPr="001C432B" w:rsidRDefault="00FB019E" w:rsidP="00FB019E">
            <w:pPr>
              <w:pStyle w:val="TipText"/>
              <w:numPr>
                <w:ilvl w:val="0"/>
                <w:numId w:val="1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</w:pPr>
            <w:r w:rsidRPr="001C432B"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  <w:t>Consistent database changes</w:t>
            </w:r>
          </w:p>
          <w:p w14:paraId="35B444A1" w14:textId="08D926CD" w:rsidR="00FB019E" w:rsidRPr="001C432B" w:rsidRDefault="00FB019E" w:rsidP="00FB019E">
            <w:pPr>
              <w:pStyle w:val="TipText"/>
              <w:numPr>
                <w:ilvl w:val="0"/>
                <w:numId w:val="1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</w:pPr>
            <w:r w:rsidRPr="001C432B"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  <w:t>Manage database at different states.</w:t>
            </w:r>
          </w:p>
          <w:p w14:paraId="0DB2432B" w14:textId="334DDD79" w:rsidR="00FB019E" w:rsidRPr="001C432B" w:rsidRDefault="00FB019E" w:rsidP="00FB019E">
            <w:pPr>
              <w:pStyle w:val="TipText"/>
              <w:numPr>
                <w:ilvl w:val="0"/>
                <w:numId w:val="1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</w:pPr>
            <w:r w:rsidRPr="001C432B"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  <w:t>Keep a history of changes.</w:t>
            </w:r>
          </w:p>
          <w:p w14:paraId="4D363476" w14:textId="79D926F3" w:rsidR="00FB019E" w:rsidRPr="001C432B" w:rsidRDefault="00FB019E" w:rsidP="00FB019E">
            <w:pPr>
              <w:pStyle w:val="TipText"/>
              <w:numPr>
                <w:ilvl w:val="0"/>
                <w:numId w:val="1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</w:pPr>
            <w:r w:rsidRPr="001C432B"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  <w:t>Automatic rollback support.</w:t>
            </w:r>
          </w:p>
          <w:p w14:paraId="1AB83C01" w14:textId="227412DE" w:rsidR="00FB019E" w:rsidRPr="001C432B" w:rsidRDefault="00FB019E" w:rsidP="00FB019E">
            <w:pPr>
              <w:pStyle w:val="TipText"/>
              <w:numPr>
                <w:ilvl w:val="0"/>
                <w:numId w:val="1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</w:pPr>
            <w:r w:rsidRPr="001C432B"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  <w:t>Ability of automation.</w:t>
            </w:r>
          </w:p>
          <w:p w14:paraId="5A048A37" w14:textId="0E3B268C" w:rsidR="00FB019E" w:rsidRPr="001C432B" w:rsidRDefault="00FB019E" w:rsidP="00FB019E">
            <w:pPr>
              <w:pStyle w:val="TipText"/>
              <w:numPr>
                <w:ilvl w:val="0"/>
                <w:numId w:val="1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</w:pPr>
            <w:r w:rsidRPr="001C432B"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  <w:t>Effectively manage variable change</w:t>
            </w:r>
          </w:p>
          <w:p w14:paraId="70AD53DB" w14:textId="0A12E0AD" w:rsidR="00121107" w:rsidRPr="00FB019E" w:rsidRDefault="00FB019E" w:rsidP="00FB019E">
            <w:pPr>
              <w:pStyle w:val="TipText"/>
              <w:numPr>
                <w:ilvl w:val="0"/>
                <w:numId w:val="16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i w:val="0"/>
                <w:iCs w:val="0"/>
                <w:sz w:val="22"/>
                <w:szCs w:val="22"/>
                <w:lang w:eastAsia="en-US"/>
              </w:rPr>
            </w:pPr>
            <w:r w:rsidRPr="001C432B">
              <w:rPr>
                <w:rFonts w:ascii="Calibri Light" w:eastAsia="Times New Roman" w:hAnsi="Calibri Light" w:cs="Calibri Light"/>
                <w:i w:val="0"/>
                <w:iCs w:val="0"/>
                <w:sz w:val="24"/>
                <w:szCs w:val="24"/>
                <w:lang w:eastAsia="en-US"/>
              </w:rPr>
              <w:t>Less human resources/errors.</w:t>
            </w:r>
          </w:p>
        </w:tc>
      </w:tr>
    </w:tbl>
    <w:p w14:paraId="1EC0A025" w14:textId="2D187315" w:rsidR="0061569F" w:rsidRDefault="008C24CA" w:rsidP="0061569F">
      <w:pPr>
        <w:pStyle w:val="Heading1"/>
      </w:pPr>
      <w:bookmarkStart w:id="1" w:name="_Toc59543973"/>
      <w:r>
        <w:t xml:space="preserve">Why </w:t>
      </w:r>
      <w:r w:rsidR="008E6AB2">
        <w:t>Liquibase</w:t>
      </w:r>
      <w:r w:rsidR="00816D58">
        <w:t>?</w:t>
      </w:r>
      <w:bookmarkEnd w:id="1"/>
    </w:p>
    <w:p w14:paraId="438251DE" w14:textId="32291674" w:rsidR="00121107" w:rsidRDefault="00121107" w:rsidP="00EC02C9">
      <w:pPr>
        <w:pStyle w:val="Icon"/>
        <w:jc w:val="left"/>
        <w:rPr>
          <w:rFonts w:asciiTheme="majorHAnsi" w:hAnsiTheme="majorHAnsi"/>
          <w:noProof/>
          <w:color w:val="404040" w:themeColor="text1" w:themeTint="BF"/>
          <w:sz w:val="16"/>
          <w:szCs w:val="16"/>
          <w:lang w:eastAsia="en-US"/>
        </w:rPr>
      </w:pPr>
    </w:p>
    <w:p w14:paraId="6D4F230D" w14:textId="09FAE978" w:rsidR="00121107" w:rsidRDefault="00121107" w:rsidP="00EC02C9">
      <w:pPr>
        <w:pStyle w:val="Icon"/>
        <w:jc w:val="left"/>
        <w:rPr>
          <w:rFonts w:asciiTheme="majorHAnsi" w:hAnsiTheme="majorHAnsi"/>
          <w:noProof/>
          <w:color w:val="404040" w:themeColor="text1" w:themeTint="BF"/>
          <w:sz w:val="16"/>
          <w:szCs w:val="16"/>
          <w:lang w:eastAsia="en-US"/>
        </w:rPr>
      </w:pPr>
    </w:p>
    <w:p w14:paraId="1D026BDB" w14:textId="785C70F3" w:rsidR="00FB019E" w:rsidRPr="00FB019E" w:rsidRDefault="00FB019E" w:rsidP="00FB019E">
      <w:pPr>
        <w:pStyle w:val="Heading1"/>
      </w:pPr>
      <w:r>
        <w:t>Support different format</w:t>
      </w:r>
    </w:p>
    <w:tbl>
      <w:tblPr>
        <w:tblStyle w:val="TipTable"/>
        <w:tblW w:w="5014" w:type="pct"/>
        <w:shd w:val="clear" w:color="auto" w:fill="EEECE1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648"/>
        <w:gridCol w:w="8738"/>
      </w:tblGrid>
      <w:tr w:rsidR="00FB019E" w14:paraId="0F6C9839" w14:textId="77777777" w:rsidTr="00AB4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shd w:val="clear" w:color="auto" w:fill="EEECE1" w:themeFill="background2"/>
          </w:tcPr>
          <w:p w14:paraId="00F06BAE" w14:textId="77777777" w:rsidR="00FB019E" w:rsidRDefault="00FB019E" w:rsidP="00AB45FD">
            <w:pPr>
              <w:pStyle w:val="Icon"/>
            </w:pPr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77902E4B" wp14:editId="714CF59E">
                      <wp:extent cx="228600" cy="228600"/>
                      <wp:effectExtent l="0" t="0" r="0" b="0"/>
                      <wp:docPr id="462" name="Group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463" name="Oval 463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4" name="Freeform 13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09FEA9" id="Group 19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">
                      <v:oval id="Oval 463" o:spid="_x0000_s1027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" fillcolor="#4f81bd [3204]" stroked="f" strokeweight="0">
                        <v:stroke joinstyle="miter"/>
                        <o:lock v:ext="edit" aspectratio="t"/>
                      </v:oval>
                      <v:shape id="Freeform 13" o:spid="_x0000_s1028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55" w:type="pct"/>
            <w:shd w:val="clear" w:color="auto" w:fill="EEECE1" w:themeFill="background2"/>
          </w:tcPr>
          <w:p w14:paraId="225FB1C1" w14:textId="77777777" w:rsidR="00FB019E" w:rsidRPr="00FB019E" w:rsidRDefault="00FB019E" w:rsidP="00AB45FD">
            <w:pPr>
              <w:spacing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4C32EDCA" w14:textId="20118E40" w:rsidR="00FB019E" w:rsidRPr="001C432B" w:rsidRDefault="00FB019E" w:rsidP="00AB45F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1C432B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XML</w:t>
            </w:r>
          </w:p>
          <w:p w14:paraId="5C8AF04F" w14:textId="5278F5BD" w:rsidR="00FB019E" w:rsidRPr="001C432B" w:rsidRDefault="00FB019E" w:rsidP="00AB45F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1C432B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JSON</w:t>
            </w:r>
          </w:p>
          <w:p w14:paraId="05783A8A" w14:textId="3FCFF81E" w:rsidR="00FB019E" w:rsidRPr="001C432B" w:rsidRDefault="00FB019E" w:rsidP="00AB45F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1C432B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YAML</w:t>
            </w:r>
          </w:p>
          <w:p w14:paraId="0C5A71BA" w14:textId="23CC5F39" w:rsidR="00FB019E" w:rsidRPr="001C432B" w:rsidRDefault="00FB019E" w:rsidP="00FB019E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1C432B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SQL</w:t>
            </w:r>
          </w:p>
          <w:p w14:paraId="1789757A" w14:textId="77777777" w:rsidR="00FB019E" w:rsidRPr="00E32A53" w:rsidRDefault="00FB019E" w:rsidP="00FB01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</w:tbl>
    <w:p w14:paraId="54188072" w14:textId="77777777" w:rsidR="00FB019E" w:rsidRDefault="00FB019E" w:rsidP="00FB019E">
      <w:pPr>
        <w:rPr>
          <w:rFonts w:asciiTheme="majorHAnsi" w:hAnsiTheme="majorHAnsi"/>
        </w:rPr>
      </w:pPr>
    </w:p>
    <w:p w14:paraId="4B048907" w14:textId="77777777" w:rsidR="00FB019E" w:rsidRDefault="00FB019E" w:rsidP="00FB019E">
      <w:pPr>
        <w:rPr>
          <w:rFonts w:asciiTheme="majorHAnsi" w:hAnsiTheme="majorHAnsi"/>
        </w:rPr>
      </w:pPr>
    </w:p>
    <w:p w14:paraId="0809B5CD" w14:textId="77777777" w:rsidR="00FB019E" w:rsidRDefault="00FB019E" w:rsidP="00FB019E">
      <w:pPr>
        <w:rPr>
          <w:rFonts w:asciiTheme="majorHAnsi" w:hAnsiTheme="majorHAnsi"/>
        </w:rPr>
      </w:pPr>
    </w:p>
    <w:p w14:paraId="3CE7B2E6" w14:textId="77777777" w:rsidR="00FB019E" w:rsidRDefault="00FB019E" w:rsidP="00EC02C9">
      <w:pPr>
        <w:pStyle w:val="Icon"/>
        <w:jc w:val="left"/>
        <w:rPr>
          <w:rFonts w:asciiTheme="majorHAnsi" w:hAnsiTheme="majorHAnsi"/>
          <w:noProof/>
          <w:color w:val="404040" w:themeColor="text1" w:themeTint="BF"/>
          <w:sz w:val="16"/>
          <w:szCs w:val="16"/>
          <w:lang w:eastAsia="en-US"/>
        </w:rPr>
      </w:pPr>
    </w:p>
    <w:p w14:paraId="2DAD5759" w14:textId="660661B0" w:rsidR="002460A1" w:rsidRPr="00792E7D" w:rsidRDefault="00E70243" w:rsidP="00792E7D">
      <w:pPr>
        <w:pStyle w:val="Heading1"/>
      </w:pPr>
      <w:bookmarkStart w:id="2" w:name="_Toc59543974"/>
      <w:r>
        <w:t>Install</w:t>
      </w:r>
      <w:r w:rsidR="009C0372">
        <w:t xml:space="preserve"> </w:t>
      </w:r>
      <w:r w:rsidR="00965092">
        <w:t>Liquibase</w:t>
      </w:r>
      <w:r w:rsidR="009C0372">
        <w:t xml:space="preserve"> </w:t>
      </w:r>
      <w:r>
        <w:t>on</w:t>
      </w:r>
      <w:r w:rsidR="009C0372">
        <w:t xml:space="preserve"> windows</w:t>
      </w:r>
      <w:bookmarkEnd w:id="2"/>
    </w:p>
    <w:tbl>
      <w:tblPr>
        <w:tblStyle w:val="TipTable"/>
        <w:tblW w:w="5145" w:type="pct"/>
        <w:shd w:val="clear" w:color="auto" w:fill="EEECE1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360"/>
        <w:gridCol w:w="9271"/>
      </w:tblGrid>
      <w:tr w:rsidR="00792E7D" w14:paraId="68278660" w14:textId="77777777" w:rsidTr="002E60C2">
        <w:trPr>
          <w:trHeight w:val="2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" w:type="pct"/>
            <w:shd w:val="clear" w:color="auto" w:fill="EEECE1" w:themeFill="background2"/>
          </w:tcPr>
          <w:p w14:paraId="6DFCB657" w14:textId="77777777" w:rsidR="00792E7D" w:rsidRPr="00792E7D" w:rsidRDefault="00792E7D" w:rsidP="00E32A53">
            <w:pPr>
              <w:pStyle w:val="Icon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  <w:r w:rsidRPr="00792E7D">
              <w:rPr>
                <w:rFonts w:ascii="Calibri Light" w:eastAsia="Times New Roman" w:hAnsi="Calibri Light" w:cs="Calibri Light"/>
                <w:noProof/>
                <w:sz w:val="22"/>
                <w:szCs w:val="22"/>
                <w:lang w:eastAsia="en-US"/>
              </w:rPr>
              <mc:AlternateContent>
                <mc:Choice Requires="wpg">
                  <w:drawing>
                    <wp:inline distT="0" distB="0" distL="0" distR="0" wp14:anchorId="43039C2F" wp14:editId="7C8B981A">
                      <wp:extent cx="228600" cy="228600"/>
                      <wp:effectExtent l="0" t="0" r="0" b="0"/>
                      <wp:docPr id="456" name="Group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457" name="Oval 457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8" name="Freeform 458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C61CB7" id="Group 19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">
                      <v:oval id="Oval 457" o:spid="_x0000_s1027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" fillcolor="#4f81bd [3204]" stroked="f" strokeweight="0">
                        <v:stroke joinstyle="miter"/>
                        <o:lock v:ext="edit" aspectratio="t"/>
                      </v:oval>
                      <v:shape id="Freeform 458" o:spid="_x0000_s1028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813" w:type="pct"/>
            <w:shd w:val="clear" w:color="auto" w:fill="EEECE1" w:themeFill="background2"/>
          </w:tcPr>
          <w:p w14:paraId="12EC0C9D" w14:textId="77777777" w:rsidR="00792E7D" w:rsidRDefault="00792E7D" w:rsidP="00E32A53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0D2B9BF1" w14:textId="5C09BE3E" w:rsidR="00423E4D" w:rsidRPr="00DC6E9F" w:rsidRDefault="00423E4D" w:rsidP="00423E4D">
            <w:pPr>
              <w:pStyle w:val="ListParagraph"/>
              <w:numPr>
                <w:ilvl w:val="0"/>
                <w:numId w:val="12"/>
              </w:numPr>
              <w:spacing w:after="225"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8"/>
                <w:szCs w:val="28"/>
                <w:lang w:eastAsia="en-US"/>
              </w:rPr>
            </w:pPr>
            <w:r w:rsidRPr="00DC6E9F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8"/>
                <w:szCs w:val="28"/>
                <w:lang w:eastAsia="en-US"/>
              </w:rPr>
              <w:t xml:space="preserve">Download </w:t>
            </w:r>
            <w:r w:rsidR="00BF1621" w:rsidRPr="00DC6E9F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8"/>
                <w:szCs w:val="28"/>
                <w:lang w:eastAsia="en-US"/>
              </w:rPr>
              <w:t>Liquibase</w:t>
            </w:r>
            <w:r w:rsidRPr="00DC6E9F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8"/>
                <w:szCs w:val="28"/>
                <w:lang w:eastAsia="en-US"/>
              </w:rPr>
              <w:t xml:space="preserve"> for Windows from below link.</w:t>
            </w:r>
          </w:p>
          <w:p w14:paraId="6886FDB2" w14:textId="77777777" w:rsidR="00423E4D" w:rsidRDefault="00423E4D" w:rsidP="00423E4D">
            <w:pPr>
              <w:pStyle w:val="ListParagraph"/>
              <w:spacing w:after="225"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lang w:eastAsia="en-US"/>
              </w:rPr>
            </w:pPr>
          </w:p>
          <w:p w14:paraId="32362E2B" w14:textId="0BBA23D4" w:rsidR="00423E4D" w:rsidRPr="00DC6E9F" w:rsidRDefault="00BF1621" w:rsidP="00423E4D">
            <w:pPr>
              <w:pStyle w:val="ListParagraph"/>
              <w:spacing w:after="225"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DC6E9F">
              <w:rPr>
                <w:rStyle w:val="Hyperlink"/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https://www.liquibase.org/download</w:t>
            </w:r>
          </w:p>
          <w:p w14:paraId="558F3331" w14:textId="77777777" w:rsidR="00423E4D" w:rsidRPr="00423E4D" w:rsidRDefault="00423E4D" w:rsidP="00423E4D">
            <w:pPr>
              <w:pStyle w:val="ListParagraph"/>
              <w:spacing w:after="225"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lang w:eastAsia="en-US"/>
              </w:rPr>
            </w:pPr>
          </w:p>
          <w:p w14:paraId="2E443EB3" w14:textId="5AFE34D0" w:rsidR="00423E4D" w:rsidRPr="00DC6E9F" w:rsidRDefault="00423E4D" w:rsidP="00423E4D">
            <w:pPr>
              <w:pStyle w:val="ListParagraph"/>
              <w:numPr>
                <w:ilvl w:val="0"/>
                <w:numId w:val="12"/>
              </w:numPr>
              <w:spacing w:after="225" w:line="255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8"/>
                <w:szCs w:val="28"/>
                <w:lang w:eastAsia="en-US"/>
              </w:rPr>
            </w:pPr>
            <w:r w:rsidRPr="00DC6E9F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8"/>
                <w:szCs w:val="28"/>
                <w:lang w:eastAsia="en-US"/>
              </w:rPr>
              <w:t xml:space="preserve">Install </w:t>
            </w:r>
            <w:r w:rsidR="00C349B8" w:rsidRPr="00DC6E9F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8"/>
                <w:szCs w:val="28"/>
                <w:lang w:eastAsia="en-US"/>
              </w:rPr>
              <w:t>Liquibase</w:t>
            </w:r>
            <w:r w:rsidRPr="00DC6E9F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8"/>
                <w:szCs w:val="28"/>
                <w:lang w:eastAsia="en-US"/>
              </w:rPr>
              <w:t xml:space="preserve"> Desktop on Windows</w:t>
            </w:r>
          </w:p>
          <w:p w14:paraId="22AD1024" w14:textId="77777777" w:rsidR="00423E4D" w:rsidRPr="00423E4D" w:rsidRDefault="00423E4D" w:rsidP="00423E4D">
            <w:pPr>
              <w:pStyle w:val="ListParagraph"/>
              <w:spacing w:after="225" w:line="255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lang w:eastAsia="en-US"/>
              </w:rPr>
            </w:pPr>
          </w:p>
          <w:p w14:paraId="46850642" w14:textId="10B40873" w:rsidR="00792E7D" w:rsidRPr="00DC6E9F" w:rsidRDefault="00F501CA" w:rsidP="00F501CA">
            <w:pPr>
              <w:pStyle w:val="ListParagraph"/>
              <w:numPr>
                <w:ilvl w:val="0"/>
                <w:numId w:val="13"/>
              </w:numPr>
              <w:spacing w:after="225" w:line="255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DC6E9F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Download Liquibase and extract in C drive and copy path and add in Environment </w:t>
            </w:r>
            <w:r w:rsidR="00A57CC6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User </w:t>
            </w:r>
            <w:r w:rsidRPr="00DC6E9F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Variable.</w:t>
            </w:r>
          </w:p>
          <w:p w14:paraId="5E5633BF" w14:textId="77777777" w:rsidR="003A2EF7" w:rsidRPr="00DC6E9F" w:rsidRDefault="003A2EF7" w:rsidP="00F501CA">
            <w:pPr>
              <w:pStyle w:val="ListParagraph"/>
              <w:numPr>
                <w:ilvl w:val="0"/>
                <w:numId w:val="13"/>
              </w:numPr>
              <w:spacing w:after="225" w:line="255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DC6E9F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Must Install Java </w:t>
            </w:r>
            <w:proofErr w:type="gramStart"/>
            <w:r w:rsidRPr="00DC6E9F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In</w:t>
            </w:r>
            <w:proofErr w:type="gramEnd"/>
            <w:r w:rsidRPr="00DC6E9F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Local Machine.</w:t>
            </w:r>
          </w:p>
          <w:p w14:paraId="526AD984" w14:textId="286E7AB8" w:rsidR="003A2EF7" w:rsidRPr="00F501CA" w:rsidRDefault="003A2EF7" w:rsidP="00F501CA">
            <w:pPr>
              <w:pStyle w:val="ListParagraph"/>
              <w:numPr>
                <w:ilvl w:val="0"/>
                <w:numId w:val="13"/>
              </w:numPr>
              <w:spacing w:after="225" w:line="255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lang w:eastAsia="en-US"/>
              </w:rPr>
            </w:pPr>
            <w:r w:rsidRPr="00DC6E9F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Check Java Install or not Command: </w:t>
            </w:r>
            <w:r w:rsidRPr="00DC6E9F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Java -version</w:t>
            </w:r>
          </w:p>
        </w:tc>
      </w:tr>
    </w:tbl>
    <w:p w14:paraId="32D0E8F2" w14:textId="1385630F" w:rsidR="00EF3EAE" w:rsidRDefault="00EF3EAE" w:rsidP="00EF3EAE"/>
    <w:p w14:paraId="7F35F370" w14:textId="2E003A12" w:rsidR="00EF3EAE" w:rsidRPr="00EF3EAE" w:rsidRDefault="00EF3EAE" w:rsidP="00EF3EAE">
      <w:pPr>
        <w:rPr>
          <w:b/>
          <w:bCs/>
          <w:sz w:val="36"/>
          <w:szCs w:val="36"/>
        </w:rPr>
      </w:pPr>
      <w:r w:rsidRPr="00EF3EAE">
        <w:rPr>
          <w:b/>
          <w:bCs/>
          <w:sz w:val="36"/>
          <w:szCs w:val="36"/>
        </w:rPr>
        <w:t>Step: 1</w:t>
      </w:r>
    </w:p>
    <w:p w14:paraId="4E3CAF44" w14:textId="1E1E85F5" w:rsidR="0044459B" w:rsidRDefault="00581F1D" w:rsidP="00792E7D">
      <w:r>
        <w:rPr>
          <w:noProof/>
        </w:rPr>
        <w:drawing>
          <wp:inline distT="0" distB="0" distL="0" distR="0" wp14:anchorId="31C056B5" wp14:editId="18CEDC9B">
            <wp:extent cx="6294098" cy="2428875"/>
            <wp:effectExtent l="76200" t="76200" r="126365" b="123825"/>
            <wp:docPr id="465" name="Picture 46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4171" cy="2440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44E2C6" w14:textId="77777777" w:rsidR="00541870" w:rsidRDefault="00541870" w:rsidP="00EF3EAE">
      <w:pPr>
        <w:rPr>
          <w:b/>
          <w:bCs/>
          <w:sz w:val="36"/>
          <w:szCs w:val="36"/>
        </w:rPr>
      </w:pPr>
    </w:p>
    <w:p w14:paraId="4E331B46" w14:textId="77777777" w:rsidR="00541870" w:rsidRDefault="00541870" w:rsidP="00EF3EAE">
      <w:pPr>
        <w:rPr>
          <w:b/>
          <w:bCs/>
          <w:sz w:val="36"/>
          <w:szCs w:val="36"/>
        </w:rPr>
      </w:pPr>
    </w:p>
    <w:p w14:paraId="2EAAC0D4" w14:textId="77777777" w:rsidR="00541870" w:rsidRDefault="00541870" w:rsidP="00EF3EAE">
      <w:pPr>
        <w:rPr>
          <w:b/>
          <w:bCs/>
          <w:sz w:val="36"/>
          <w:szCs w:val="36"/>
        </w:rPr>
      </w:pPr>
    </w:p>
    <w:p w14:paraId="0CB9AC2F" w14:textId="77777777" w:rsidR="00541870" w:rsidRDefault="00541870" w:rsidP="00EF3EAE">
      <w:pPr>
        <w:rPr>
          <w:b/>
          <w:bCs/>
          <w:sz w:val="36"/>
          <w:szCs w:val="36"/>
        </w:rPr>
      </w:pPr>
    </w:p>
    <w:p w14:paraId="3C496018" w14:textId="4A0F48F0" w:rsidR="00EF3EAE" w:rsidRDefault="00EF3EAE" w:rsidP="00EF3EAE">
      <w:pPr>
        <w:rPr>
          <w:b/>
          <w:bCs/>
          <w:sz w:val="36"/>
          <w:szCs w:val="36"/>
        </w:rPr>
      </w:pPr>
      <w:r w:rsidRPr="00EF3EAE">
        <w:rPr>
          <w:b/>
          <w:bCs/>
          <w:sz w:val="36"/>
          <w:szCs w:val="36"/>
        </w:rPr>
        <w:lastRenderedPageBreak/>
        <w:t xml:space="preserve">Step: </w:t>
      </w:r>
      <w:r>
        <w:rPr>
          <w:b/>
          <w:bCs/>
          <w:sz w:val="36"/>
          <w:szCs w:val="36"/>
        </w:rPr>
        <w:t>2</w:t>
      </w:r>
    </w:p>
    <w:p w14:paraId="7BE0BF8C" w14:textId="7C167496" w:rsidR="00541870" w:rsidRDefault="00541870" w:rsidP="00EF3EAE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64BCAF5" wp14:editId="04DC2750">
            <wp:extent cx="3550529" cy="3371850"/>
            <wp:effectExtent l="76200" t="76200" r="126365" b="133350"/>
            <wp:docPr id="467" name="Picture 4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Picture 467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5840" cy="3433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5F87AB" w14:textId="2C5522B0" w:rsidR="00541870" w:rsidRDefault="00541870" w:rsidP="00541870">
      <w:pPr>
        <w:rPr>
          <w:b/>
          <w:bCs/>
          <w:sz w:val="36"/>
          <w:szCs w:val="36"/>
        </w:rPr>
      </w:pPr>
      <w:r w:rsidRPr="00EF3EAE">
        <w:rPr>
          <w:b/>
          <w:bCs/>
          <w:sz w:val="36"/>
          <w:szCs w:val="36"/>
        </w:rPr>
        <w:t xml:space="preserve">Step: </w:t>
      </w:r>
      <w:r>
        <w:rPr>
          <w:b/>
          <w:bCs/>
          <w:sz w:val="36"/>
          <w:szCs w:val="36"/>
        </w:rPr>
        <w:t>3</w:t>
      </w:r>
    </w:p>
    <w:p w14:paraId="1D6119EE" w14:textId="03252003" w:rsidR="00535347" w:rsidRDefault="00535347" w:rsidP="0054187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9000B98" wp14:editId="30FC8B60">
            <wp:extent cx="3590925" cy="3378485"/>
            <wp:effectExtent l="76200" t="76200" r="123825" b="12700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3258" cy="34183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C6EBBC" w14:textId="66796E8E" w:rsidR="00672014" w:rsidRDefault="00672014" w:rsidP="00541870">
      <w:pPr>
        <w:rPr>
          <w:b/>
          <w:bCs/>
          <w:sz w:val="36"/>
          <w:szCs w:val="36"/>
        </w:rPr>
      </w:pPr>
      <w:r w:rsidRPr="00EF3EAE">
        <w:rPr>
          <w:b/>
          <w:bCs/>
          <w:sz w:val="36"/>
          <w:szCs w:val="36"/>
        </w:rPr>
        <w:lastRenderedPageBreak/>
        <w:t xml:space="preserve">Step: </w:t>
      </w:r>
      <w:r>
        <w:rPr>
          <w:b/>
          <w:bCs/>
          <w:sz w:val="36"/>
          <w:szCs w:val="36"/>
        </w:rPr>
        <w:t>4</w:t>
      </w:r>
    </w:p>
    <w:p w14:paraId="5B933CBD" w14:textId="60B20F32" w:rsidR="00672014" w:rsidRDefault="00672014" w:rsidP="0054187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FA4DDB5" wp14:editId="2339A5E6">
            <wp:extent cx="4701012" cy="2981325"/>
            <wp:effectExtent l="76200" t="76200" r="137795" b="123825"/>
            <wp:docPr id="469" name="Picture 4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3218" cy="29890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BD78F1" w14:textId="17CCEBD3" w:rsidR="00EB195E" w:rsidRPr="009A31D9" w:rsidRDefault="00672014" w:rsidP="00792E7D">
      <w:pPr>
        <w:rPr>
          <w:sz w:val="24"/>
          <w:szCs w:val="24"/>
        </w:rPr>
      </w:pPr>
      <w:r>
        <w:rPr>
          <w:sz w:val="24"/>
          <w:szCs w:val="24"/>
        </w:rPr>
        <w:t xml:space="preserve">Command For Check </w:t>
      </w:r>
      <w:proofErr w:type="gramStart"/>
      <w:r>
        <w:rPr>
          <w:sz w:val="24"/>
          <w:szCs w:val="24"/>
        </w:rPr>
        <w:t>Liquibase :</w:t>
      </w:r>
      <w:proofErr w:type="gramEnd"/>
      <w:r>
        <w:rPr>
          <w:sz w:val="24"/>
          <w:szCs w:val="24"/>
        </w:rPr>
        <w:t xml:space="preserve"> </w:t>
      </w:r>
      <w:proofErr w:type="spellStart"/>
      <w:r w:rsidR="00D932FE">
        <w:rPr>
          <w:b/>
          <w:bCs/>
          <w:sz w:val="32"/>
          <w:szCs w:val="32"/>
        </w:rPr>
        <w:t>li</w:t>
      </w:r>
      <w:r w:rsidRPr="00672014">
        <w:rPr>
          <w:b/>
          <w:bCs/>
          <w:sz w:val="32"/>
          <w:szCs w:val="32"/>
        </w:rPr>
        <w:t>quibase</w:t>
      </w:r>
      <w:proofErr w:type="spellEnd"/>
      <w:r w:rsidRPr="00672014">
        <w:rPr>
          <w:b/>
          <w:bCs/>
          <w:sz w:val="32"/>
          <w:szCs w:val="32"/>
        </w:rPr>
        <w:t xml:space="preserve"> status</w:t>
      </w:r>
    </w:p>
    <w:p w14:paraId="7221AEDC" w14:textId="2598BAAE" w:rsidR="00EB195E" w:rsidRDefault="009A31D9" w:rsidP="00EB195E">
      <w:pPr>
        <w:pStyle w:val="Heading1"/>
      </w:pPr>
      <w:bookmarkStart w:id="3" w:name="_Toc59543975"/>
      <w:r>
        <w:t>Liquibase</w:t>
      </w:r>
      <w:r w:rsidR="0061209C">
        <w:t xml:space="preserve"> Functionality</w:t>
      </w:r>
      <w:bookmarkEnd w:id="3"/>
    </w:p>
    <w:tbl>
      <w:tblPr>
        <w:tblStyle w:val="TipTable"/>
        <w:tblW w:w="5014" w:type="pct"/>
        <w:shd w:val="clear" w:color="auto" w:fill="EEECE1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648"/>
        <w:gridCol w:w="8738"/>
      </w:tblGrid>
      <w:tr w:rsidR="00EB195E" w14:paraId="61F02FE4" w14:textId="77777777" w:rsidTr="00F926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shd w:val="clear" w:color="auto" w:fill="EEECE1" w:themeFill="background2"/>
          </w:tcPr>
          <w:p w14:paraId="113E2669" w14:textId="77777777" w:rsidR="00EB195E" w:rsidRDefault="00EB195E" w:rsidP="00F9260E">
            <w:pPr>
              <w:pStyle w:val="Icon"/>
            </w:pPr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566A1D36" wp14:editId="3FEF8339">
                      <wp:extent cx="228600" cy="228600"/>
                      <wp:effectExtent l="0" t="0" r="0" b="0"/>
                      <wp:docPr id="4" name="Group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5" name="Oval 5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" name="Freeform 13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7A0DC1" id="Group 19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">
                      <v:oval id="Oval 5" o:spid="_x0000_s1027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" fillcolor="#4f81bd [3204]" stroked="f" strokeweight="0">
                        <v:stroke joinstyle="miter"/>
                        <o:lock v:ext="edit" aspectratio="t"/>
                      </v:oval>
                      <v:shape id="Freeform 13" o:spid="_x0000_s1028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55" w:type="pct"/>
            <w:shd w:val="clear" w:color="auto" w:fill="EEECE1" w:themeFill="background2"/>
          </w:tcPr>
          <w:p w14:paraId="1854409F" w14:textId="77777777" w:rsidR="00EB195E" w:rsidRDefault="00EB195E" w:rsidP="00F9260E">
            <w:pPr>
              <w:spacing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72A7C0BE" w14:textId="0C390BA0" w:rsidR="0091673B" w:rsidRPr="008975B4" w:rsidRDefault="0091673B" w:rsidP="0091673B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Structural</w:t>
            </w:r>
          </w:p>
          <w:p w14:paraId="79F8D136" w14:textId="771620ED" w:rsidR="0091673B" w:rsidRPr="008975B4" w:rsidRDefault="0091673B" w:rsidP="00E036CD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Columns, Tables, Views, Stored Procedures</w:t>
            </w:r>
          </w:p>
          <w:p w14:paraId="6843C876" w14:textId="77777777" w:rsidR="0091673B" w:rsidRPr="008975B4" w:rsidRDefault="0091673B" w:rsidP="0091673B">
            <w:pPr>
              <w:spacing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0B6E57CE" w14:textId="5E9EED18" w:rsidR="0091673B" w:rsidRPr="008975B4" w:rsidRDefault="0091673B" w:rsidP="0091673B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Data Quality </w:t>
            </w:r>
          </w:p>
          <w:p w14:paraId="495C7468" w14:textId="646726FA" w:rsidR="0091673B" w:rsidRPr="008975B4" w:rsidRDefault="0091673B" w:rsidP="0091673B">
            <w:pPr>
              <w:pStyle w:val="ListParagraph"/>
              <w:numPr>
                <w:ilvl w:val="0"/>
                <w:numId w:val="18"/>
              </w:numPr>
              <w:spacing w:after="0"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Lookup Tables, Constraints, Sequences, Defaults</w:t>
            </w:r>
          </w:p>
          <w:p w14:paraId="644F301E" w14:textId="77777777" w:rsidR="0091673B" w:rsidRPr="008975B4" w:rsidRDefault="0091673B" w:rsidP="0091673B">
            <w:pPr>
              <w:pStyle w:val="ListParagraph"/>
              <w:spacing w:after="0" w:line="255" w:lineRule="atLeast"/>
              <w:ind w:left="14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</w:p>
          <w:p w14:paraId="7AEAA766" w14:textId="3193C8FC" w:rsidR="0091673B" w:rsidRPr="008975B4" w:rsidRDefault="0091673B" w:rsidP="0091673B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Referential Integrity</w:t>
            </w:r>
          </w:p>
          <w:p w14:paraId="1724EA4B" w14:textId="662FF067" w:rsidR="0091673B" w:rsidRPr="008975B4" w:rsidRDefault="0091673B" w:rsidP="0091673B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Foreign Keys, Primary Keys</w:t>
            </w:r>
          </w:p>
          <w:p w14:paraId="7E3D0AFF" w14:textId="77777777" w:rsidR="0091673B" w:rsidRPr="008975B4" w:rsidRDefault="0091673B" w:rsidP="0091673B">
            <w:pPr>
              <w:spacing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06DBCAFB" w14:textId="7F19ED56" w:rsidR="0091673B" w:rsidRPr="008975B4" w:rsidRDefault="0091673B" w:rsidP="0091673B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Transformations</w:t>
            </w:r>
          </w:p>
          <w:p w14:paraId="3906B9DA" w14:textId="3D933282" w:rsidR="0091673B" w:rsidRPr="008975B4" w:rsidRDefault="0091673B" w:rsidP="0091673B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Insert, Update, Delete, Tag, Stop</w:t>
            </w:r>
          </w:p>
          <w:p w14:paraId="2DEFE48D" w14:textId="77777777" w:rsidR="0091673B" w:rsidRPr="008975B4" w:rsidRDefault="0091673B" w:rsidP="0091673B">
            <w:pPr>
              <w:spacing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671FB24A" w14:textId="505BAED5" w:rsidR="0091673B" w:rsidRPr="008975B4" w:rsidRDefault="00476604" w:rsidP="0091673B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Architectural</w:t>
            </w:r>
          </w:p>
          <w:p w14:paraId="46079C25" w14:textId="4572EFE0" w:rsidR="0091673B" w:rsidRPr="008975B4" w:rsidRDefault="0091673B" w:rsidP="0091673B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Indexes</w:t>
            </w:r>
          </w:p>
          <w:p w14:paraId="2CFE1A6C" w14:textId="77777777" w:rsidR="0091673B" w:rsidRPr="008975B4" w:rsidRDefault="0091673B" w:rsidP="0091673B">
            <w:pPr>
              <w:spacing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2B48790D" w14:textId="66122ECA" w:rsidR="0091673B" w:rsidRPr="008975B4" w:rsidRDefault="0091673B" w:rsidP="0091673B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Custom</w:t>
            </w:r>
          </w:p>
          <w:p w14:paraId="11477873" w14:textId="77777777" w:rsidR="00EB195E" w:rsidRPr="008975B4" w:rsidRDefault="0091673B" w:rsidP="00BA1B0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Custom SQL, Modify SQL, Execution</w:t>
            </w:r>
          </w:p>
          <w:p w14:paraId="7118DD56" w14:textId="7D21B5C6" w:rsidR="00BA1B03" w:rsidRPr="00BA1B03" w:rsidRDefault="00BA1B03" w:rsidP="00BA1B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lang w:eastAsia="en-US"/>
              </w:rPr>
            </w:pPr>
          </w:p>
        </w:tc>
      </w:tr>
    </w:tbl>
    <w:p w14:paraId="712FBA84" w14:textId="01CAF69B" w:rsidR="00E32A53" w:rsidRDefault="004F1D6E" w:rsidP="00E32A53">
      <w:pPr>
        <w:pStyle w:val="Heading1"/>
      </w:pPr>
      <w:bookmarkStart w:id="4" w:name="_Toc59543976"/>
      <w:r>
        <w:lastRenderedPageBreak/>
        <w:t>Liquibase</w:t>
      </w:r>
      <w:r w:rsidR="00115B50">
        <w:t xml:space="preserve"> Example</w:t>
      </w:r>
      <w:r w:rsidR="009C0372">
        <w:t>?</w:t>
      </w:r>
      <w:bookmarkEnd w:id="4"/>
    </w:p>
    <w:tbl>
      <w:tblPr>
        <w:tblStyle w:val="TipTable"/>
        <w:tblW w:w="5014" w:type="pct"/>
        <w:shd w:val="clear" w:color="auto" w:fill="EEECE1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648"/>
        <w:gridCol w:w="8738"/>
      </w:tblGrid>
      <w:tr w:rsidR="002F2453" w14:paraId="38C56FD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shd w:val="clear" w:color="auto" w:fill="EEECE1" w:themeFill="background2"/>
          </w:tcPr>
          <w:p w14:paraId="4F134FBD" w14:textId="77777777" w:rsidR="002F2453" w:rsidRDefault="001A2FEC">
            <w:pPr>
              <w:pStyle w:val="Icon"/>
            </w:pPr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12572644" wp14:editId="3463CC41">
                      <wp:extent cx="228600" cy="228600"/>
                      <wp:effectExtent l="0" t="0" r="0" b="0"/>
                      <wp:docPr id="8" name="Group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9" name="Oval 9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" name="Freeform 13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8BA01F" id="Group 19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">
                      <v:oval id="Oval 9" o:spid="_x0000_s1027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" fillcolor="#4f81bd [3204]" stroked="f" strokeweight="0">
                        <v:stroke joinstyle="miter"/>
                        <o:lock v:ext="edit" aspectratio="t"/>
                      </v:oval>
                      <v:shape id="Freeform 13" o:spid="_x0000_s1028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55" w:type="pct"/>
            <w:shd w:val="clear" w:color="auto" w:fill="EEECE1" w:themeFill="background2"/>
          </w:tcPr>
          <w:p w14:paraId="32E6F42E" w14:textId="77777777" w:rsidR="00E32A53" w:rsidRDefault="00E32A53" w:rsidP="00E32A53">
            <w:pPr>
              <w:spacing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09D8E640" w14:textId="7A4A7B0A" w:rsidR="002F2453" w:rsidRPr="008975B4" w:rsidRDefault="008975B4" w:rsidP="00E32A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sz w:val="28"/>
                <w:szCs w:val="28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b/>
                <w:bCs/>
                <w:sz w:val="28"/>
                <w:szCs w:val="28"/>
                <w:lang w:eastAsia="en-US"/>
              </w:rPr>
              <w:t>Liquibase major concepts.</w:t>
            </w:r>
          </w:p>
          <w:p w14:paraId="165F2D1D" w14:textId="77777777" w:rsidR="008975B4" w:rsidRDefault="008975B4" w:rsidP="00E32A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6CD4D9F1" w14:textId="158ECBA7" w:rsidR="008975B4" w:rsidRPr="008975B4" w:rsidRDefault="008975B4" w:rsidP="008975B4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Changelog file</w:t>
            </w:r>
          </w:p>
          <w:p w14:paraId="22278416" w14:textId="5B26ECC7" w:rsidR="008975B4" w:rsidRPr="008975B4" w:rsidRDefault="008975B4" w:rsidP="008975B4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Changeset</w:t>
            </w:r>
          </w:p>
          <w:p w14:paraId="7F567098" w14:textId="34F01B0C" w:rsidR="008975B4" w:rsidRPr="008975B4" w:rsidRDefault="008975B4" w:rsidP="008975B4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Changes</w:t>
            </w:r>
          </w:p>
          <w:p w14:paraId="6105DB93" w14:textId="77777777" w:rsidR="00E32A53" w:rsidRPr="00E32A53" w:rsidRDefault="00E32A53" w:rsidP="00E32A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</w:tbl>
    <w:p w14:paraId="0EE01B90" w14:textId="77777777" w:rsidR="007062FD" w:rsidRDefault="007062FD"/>
    <w:tbl>
      <w:tblPr>
        <w:tblStyle w:val="TipTable"/>
        <w:tblW w:w="5014" w:type="pct"/>
        <w:shd w:val="clear" w:color="auto" w:fill="EEECE1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648"/>
        <w:gridCol w:w="8738"/>
      </w:tblGrid>
      <w:tr w:rsidR="00C333AD" w14:paraId="65079700" w14:textId="77777777" w:rsidTr="00482B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shd w:val="clear" w:color="auto" w:fill="EEECE1" w:themeFill="background2"/>
          </w:tcPr>
          <w:p w14:paraId="377FA9B5" w14:textId="77777777" w:rsidR="00C333AD" w:rsidRDefault="00C333AD" w:rsidP="00482BBA">
            <w:pPr>
              <w:pStyle w:val="Icon"/>
            </w:pPr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6F38C938" wp14:editId="708C4A99">
                      <wp:extent cx="228600" cy="228600"/>
                      <wp:effectExtent l="0" t="0" r="0" b="0"/>
                      <wp:docPr id="27" name="Group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28" name="Oval 28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" name="Freeform 13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5870E1" id="Group 19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">
                      <v:oval id="Oval 28" o:spid="_x0000_s1027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" fillcolor="#4f81bd [3204]" stroked="f" strokeweight="0">
                        <v:stroke joinstyle="miter"/>
                        <o:lock v:ext="edit" aspectratio="t"/>
                      </v:oval>
                      <v:shape id="Freeform 13" o:spid="_x0000_s1028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55" w:type="pct"/>
            <w:shd w:val="clear" w:color="auto" w:fill="EEECE1" w:themeFill="background2"/>
          </w:tcPr>
          <w:p w14:paraId="379E5F7E" w14:textId="77777777" w:rsidR="00C333AD" w:rsidRDefault="00C333AD" w:rsidP="00482BBA">
            <w:pPr>
              <w:spacing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59CEC6E7" w14:textId="1D045A4B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sz w:val="28"/>
                <w:szCs w:val="28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b/>
                <w:bCs/>
                <w:sz w:val="28"/>
                <w:szCs w:val="28"/>
                <w:lang w:eastAsia="en-US"/>
              </w:rPr>
              <w:t>Liquibase changelog file</w:t>
            </w:r>
          </w:p>
          <w:p w14:paraId="4B08A079" w14:textId="77777777" w:rsid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117FDDD2" w14:textId="0E897254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The root of all Liquibase changes is the database Changelog file.</w:t>
            </w:r>
          </w:p>
          <w:p w14:paraId="49F3B7F6" w14:textId="25E54218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05CE752B" w14:textId="77777777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databaseChangeLog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5C7195B0" w14:textId="77777777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id="1" ...&gt;</w:t>
            </w:r>
          </w:p>
          <w:p w14:paraId="0C885B14" w14:textId="77777777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...</w:t>
            </w:r>
          </w:p>
          <w:p w14:paraId="661AD572" w14:textId="77777777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&lt;/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2E7B65AF" w14:textId="77777777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id="2" ...&gt;</w:t>
            </w:r>
          </w:p>
          <w:p w14:paraId="4EF8BA4C" w14:textId="77777777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...</w:t>
            </w:r>
          </w:p>
          <w:p w14:paraId="370FD9A4" w14:textId="77777777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&lt;/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67255182" w14:textId="589B964C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&lt;/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databaseChangeLog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63E1BC7F" w14:textId="66093AA3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3EA7A04E" w14:textId="78F769DD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It is possible to break up changelogs into multiple manageable pieces</w:t>
            </w:r>
          </w:p>
          <w:p w14:paraId="46A539BF" w14:textId="77777777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3FBDA54E" w14:textId="77777777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databaseChangeLog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697B7A6C" w14:textId="77777777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&lt;include file="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src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/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db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/tables.xml"/&gt;</w:t>
            </w:r>
          </w:p>
          <w:p w14:paraId="41148050" w14:textId="77777777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&lt;include file="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src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/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db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/views.xml"/&gt;</w:t>
            </w:r>
          </w:p>
          <w:p w14:paraId="0B1B6BA4" w14:textId="4BA534F8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&lt;include file="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src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/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db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/data.xml"/&gt;</w:t>
            </w:r>
          </w:p>
          <w:p w14:paraId="4C99DE47" w14:textId="77777777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...</w:t>
            </w:r>
          </w:p>
          <w:p w14:paraId="1BEDED1B" w14:textId="45F139D0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&lt;/</w:t>
            </w:r>
            <w:proofErr w:type="spellStart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databaseChangeLog</w:t>
            </w:r>
            <w:proofErr w:type="spellEnd"/>
            <w:r w:rsidRPr="008975B4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5E8A8FBF" w14:textId="77777777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23B800E8" w14:textId="54DBDB7B" w:rsidR="008975B4" w:rsidRPr="008975B4" w:rsidRDefault="008975B4" w:rsidP="00897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</w:tc>
      </w:tr>
    </w:tbl>
    <w:p w14:paraId="25AA53B5" w14:textId="4377AF2E" w:rsidR="00C333AD" w:rsidRDefault="00C333AD" w:rsidP="009C10C9"/>
    <w:tbl>
      <w:tblPr>
        <w:tblStyle w:val="TipTable"/>
        <w:tblW w:w="5254" w:type="pct"/>
        <w:shd w:val="clear" w:color="auto" w:fill="EEECE1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679"/>
        <w:gridCol w:w="9156"/>
      </w:tblGrid>
      <w:tr w:rsidR="00A9676D" w14:paraId="27B028B5" w14:textId="77777777" w:rsidTr="00533D9C">
        <w:trPr>
          <w:trHeight w:val="9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shd w:val="clear" w:color="auto" w:fill="EEECE1" w:themeFill="background2"/>
          </w:tcPr>
          <w:p w14:paraId="271016DB" w14:textId="77777777" w:rsidR="00A9676D" w:rsidRDefault="00A9676D" w:rsidP="00482BBA">
            <w:pPr>
              <w:pStyle w:val="Icon"/>
            </w:pPr>
            <w:r>
              <w:rPr>
                <w:noProof/>
                <w:lang w:eastAsia="en-US"/>
              </w:rPr>
              <w:lastRenderedPageBreak/>
              <mc:AlternateContent>
                <mc:Choice Requires="wpg">
                  <w:drawing>
                    <wp:inline distT="0" distB="0" distL="0" distR="0" wp14:anchorId="2C1678FA" wp14:editId="752BE4C3">
                      <wp:extent cx="228600" cy="228600"/>
                      <wp:effectExtent l="0" t="0" r="0" b="0"/>
                      <wp:docPr id="36" name="Group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37" name="Oval 37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Freeform 13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2AE11A" id="Group 19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">
                      <v:oval id="Oval 37" o:spid="_x0000_s1027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" fillcolor="#4f81bd [3204]" stroked="f" strokeweight="0">
                        <v:stroke joinstyle="miter"/>
                        <o:lock v:ext="edit" aspectratio="t"/>
                      </v:oval>
                      <v:shape id="Freeform 13" o:spid="_x0000_s1028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55" w:type="pct"/>
            <w:shd w:val="clear" w:color="auto" w:fill="EEECE1" w:themeFill="background2"/>
          </w:tcPr>
          <w:p w14:paraId="2F498D27" w14:textId="77777777" w:rsidR="00A9676D" w:rsidRDefault="00A9676D" w:rsidP="00482BBA">
            <w:pPr>
              <w:spacing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1CD0F752" w14:textId="380B28A8" w:rsidR="009C10C9" w:rsidRPr="009C10C9" w:rsidRDefault="009C10C9" w:rsidP="009C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sz w:val="28"/>
                <w:szCs w:val="28"/>
                <w:lang w:eastAsia="en-US"/>
              </w:rPr>
            </w:pPr>
            <w:r w:rsidRPr="009C10C9">
              <w:rPr>
                <w:rFonts w:ascii="Calibri Light" w:eastAsia="Times New Roman" w:hAnsi="Calibri Light" w:cs="Calibri Light"/>
                <w:b/>
                <w:bCs/>
                <w:sz w:val="28"/>
                <w:szCs w:val="28"/>
                <w:lang w:eastAsia="en-US"/>
              </w:rPr>
              <w:t>Liquibase changeset</w:t>
            </w:r>
          </w:p>
          <w:p w14:paraId="1F237D1D" w14:textId="77777777" w:rsidR="009C10C9" w:rsidRDefault="009C10C9" w:rsidP="009C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1F096D48" w14:textId="77777777" w:rsidR="009C10C9" w:rsidRPr="00574835" w:rsidRDefault="009C10C9" w:rsidP="009C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 is a group of changes.</w:t>
            </w:r>
          </w:p>
          <w:p w14:paraId="179C4532" w14:textId="77777777" w:rsidR="009C10C9" w:rsidRPr="00574835" w:rsidRDefault="009C10C9" w:rsidP="009C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656B54E0" w14:textId="040EA8D0" w:rsidR="009C10C9" w:rsidRPr="00574835" w:rsidRDefault="009C10C9" w:rsidP="009C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Liquibase attempts to execute each changeset in a transaction that is committed at the </w:t>
            </w:r>
            <w:r w:rsidR="00574835"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end or</w:t>
            </w:r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rolled back if there is an error.</w:t>
            </w:r>
          </w:p>
          <w:p w14:paraId="55FB83CE" w14:textId="77777777" w:rsidR="009C10C9" w:rsidRPr="00574835" w:rsidRDefault="009C10C9" w:rsidP="009C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2E740421" w14:textId="77777777" w:rsidR="00574835" w:rsidRPr="00574835" w:rsidRDefault="00574835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</w:t>
            </w:r>
            <w:proofErr w:type="spellStart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databaseChangeLog</w:t>
            </w:r>
            <w:proofErr w:type="spellEnd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33CF1F03" w14:textId="77777777" w:rsidR="00574835" w:rsidRPr="00574835" w:rsidRDefault="00574835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proofErr w:type="gramStart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&lt;!--</w:t>
            </w:r>
            <w:proofErr w:type="gramEnd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id, author and current file name must be unique --&gt;</w:t>
            </w:r>
          </w:p>
          <w:p w14:paraId="2BE57255" w14:textId="77777777" w:rsidR="00574835" w:rsidRPr="00574835" w:rsidRDefault="00574835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</w:t>
            </w:r>
            <w:proofErr w:type="spellStart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</w:t>
            </w:r>
            <w:proofErr w:type="spellEnd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id="1" author</w:t>
            </w:r>
            <w:proofErr w:type="gramStart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=”</w:t>
            </w:r>
            <w:proofErr w:type="spellStart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sfesenko</w:t>
            </w:r>
            <w:proofErr w:type="spellEnd"/>
            <w:proofErr w:type="gramEnd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” &gt;</w:t>
            </w:r>
          </w:p>
          <w:p w14:paraId="1C600238" w14:textId="77777777" w:rsidR="00574835" w:rsidRPr="00574835" w:rsidRDefault="00574835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&lt;comment&gt;Sample of changeset&lt;/comment&gt; </w:t>
            </w:r>
            <w:proofErr w:type="gramStart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&lt;!--</w:t>
            </w:r>
            <w:proofErr w:type="gramEnd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comment is optional --&gt;</w:t>
            </w:r>
          </w:p>
          <w:p w14:paraId="2A41E1EE" w14:textId="77777777" w:rsidR="00574835" w:rsidRPr="00574835" w:rsidRDefault="00574835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&lt;change</w:t>
            </w:r>
            <w:proofErr w:type="gramStart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..</w:t>
            </w:r>
            <w:proofErr w:type="gramEnd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/&gt; </w:t>
            </w:r>
            <w:proofErr w:type="gramStart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&lt;!--</w:t>
            </w:r>
            <w:proofErr w:type="gramEnd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will be explained later --&gt;</w:t>
            </w:r>
          </w:p>
          <w:p w14:paraId="5E3B433F" w14:textId="0C2651F4" w:rsidR="00574835" w:rsidRPr="00574835" w:rsidRDefault="00574835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proofErr w:type="gramStart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&lt;!--</w:t>
            </w:r>
            <w:proofErr w:type="gramEnd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rollback is a changeset that must be executed in order to “cancel” current changeset --&gt;</w:t>
            </w:r>
          </w:p>
          <w:p w14:paraId="228FC04C" w14:textId="77777777" w:rsidR="00574835" w:rsidRPr="00574835" w:rsidRDefault="00574835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&lt;rollback&gt;</w:t>
            </w:r>
          </w:p>
          <w:p w14:paraId="7FD0F979" w14:textId="77777777" w:rsidR="00574835" w:rsidRPr="00574835" w:rsidRDefault="00574835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&lt;change</w:t>
            </w:r>
            <w:proofErr w:type="gramStart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..</w:t>
            </w:r>
            <w:proofErr w:type="gramEnd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/&gt;</w:t>
            </w:r>
          </w:p>
          <w:p w14:paraId="0EFF9D4F" w14:textId="77777777" w:rsidR="00574835" w:rsidRPr="00574835" w:rsidRDefault="00574835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&lt;/rollback&gt;</w:t>
            </w:r>
          </w:p>
          <w:p w14:paraId="7F428708" w14:textId="77777777" w:rsidR="00574835" w:rsidRPr="00574835" w:rsidRDefault="00574835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&lt;/</w:t>
            </w:r>
            <w:proofErr w:type="spellStart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</w:t>
            </w:r>
            <w:proofErr w:type="spellEnd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294182A2" w14:textId="4D46031C" w:rsidR="00574835" w:rsidRDefault="00574835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&lt;/</w:t>
            </w:r>
            <w:proofErr w:type="spellStart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databaseChangeLog</w:t>
            </w:r>
            <w:proofErr w:type="spellEnd"/>
            <w:r w:rsidRPr="00574835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11F228DC" w14:textId="121631AD" w:rsidR="00533D9C" w:rsidRDefault="00533D9C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787C84B3" w14:textId="5BFBB279" w:rsidR="00533D9C" w:rsidRDefault="00533D9C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26C16F8E" w14:textId="77777777" w:rsidR="00533D9C" w:rsidRPr="00533D9C" w:rsidRDefault="00533D9C" w:rsidP="00533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</w:t>
            </w:r>
            <w:proofErr w:type="spellStart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</w:t>
            </w:r>
            <w:proofErr w:type="spellEnd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id="1" author</w:t>
            </w:r>
            <w:proofErr w:type="gramStart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=”</w:t>
            </w:r>
            <w:proofErr w:type="spellStart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sfesenko</w:t>
            </w:r>
            <w:proofErr w:type="spellEnd"/>
            <w:proofErr w:type="gramEnd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” </w:t>
            </w:r>
            <w:proofErr w:type="spellStart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runAlways</w:t>
            </w:r>
            <w:proofErr w:type="spellEnd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="true"&gt; &lt;!-- false by default --&gt;</w:t>
            </w:r>
          </w:p>
          <w:p w14:paraId="65E1625E" w14:textId="77777777" w:rsidR="00533D9C" w:rsidRPr="00533D9C" w:rsidRDefault="00533D9C" w:rsidP="00533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…</w:t>
            </w:r>
          </w:p>
          <w:p w14:paraId="12878A71" w14:textId="77777777" w:rsidR="00533D9C" w:rsidRPr="00533D9C" w:rsidRDefault="00533D9C" w:rsidP="00533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&lt;/changeset&gt;</w:t>
            </w:r>
          </w:p>
          <w:p w14:paraId="74D6BFCE" w14:textId="77777777" w:rsidR="00533D9C" w:rsidRPr="00533D9C" w:rsidRDefault="00533D9C" w:rsidP="00533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</w:t>
            </w:r>
            <w:proofErr w:type="spellStart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</w:t>
            </w:r>
            <w:proofErr w:type="spellEnd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id="2" author</w:t>
            </w:r>
            <w:proofErr w:type="gramStart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=”</w:t>
            </w:r>
            <w:proofErr w:type="spellStart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sfesenko</w:t>
            </w:r>
            <w:proofErr w:type="spellEnd"/>
            <w:proofErr w:type="gramEnd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” </w:t>
            </w:r>
            <w:proofErr w:type="spellStart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runOnChange</w:t>
            </w:r>
            <w:proofErr w:type="spellEnd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="true"&gt; &lt;!-- false by default --&gt;</w:t>
            </w:r>
          </w:p>
          <w:p w14:paraId="6D8928DC" w14:textId="77777777" w:rsidR="00533D9C" w:rsidRPr="00533D9C" w:rsidRDefault="00533D9C" w:rsidP="00533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…</w:t>
            </w:r>
          </w:p>
          <w:p w14:paraId="41F176D5" w14:textId="77777777" w:rsidR="00533D9C" w:rsidRPr="00533D9C" w:rsidRDefault="00533D9C" w:rsidP="00533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&lt;/changeset&gt;</w:t>
            </w:r>
          </w:p>
          <w:p w14:paraId="6768AD68" w14:textId="77777777" w:rsidR="00533D9C" w:rsidRPr="00533D9C" w:rsidRDefault="00533D9C" w:rsidP="00533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</w:t>
            </w:r>
            <w:proofErr w:type="spellStart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</w:t>
            </w:r>
            <w:proofErr w:type="spellEnd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id="3" author</w:t>
            </w:r>
            <w:proofErr w:type="gramStart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=”</w:t>
            </w:r>
            <w:proofErr w:type="spellStart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sfesenko</w:t>
            </w:r>
            <w:proofErr w:type="spellEnd"/>
            <w:proofErr w:type="gramEnd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” </w:t>
            </w:r>
            <w:proofErr w:type="spellStart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failOnError</w:t>
            </w:r>
            <w:proofErr w:type="spellEnd"/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="false"&gt; &lt;!-- true by default --&gt;</w:t>
            </w:r>
          </w:p>
          <w:p w14:paraId="35D15B6E" w14:textId="77777777" w:rsidR="00533D9C" w:rsidRPr="00533D9C" w:rsidRDefault="00533D9C" w:rsidP="00533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…</w:t>
            </w:r>
          </w:p>
          <w:p w14:paraId="61FAB814" w14:textId="3BAD4CF9" w:rsidR="00533D9C" w:rsidRPr="00574835" w:rsidRDefault="00533D9C" w:rsidP="00533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33D9C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&lt;/changeset&gt;</w:t>
            </w:r>
          </w:p>
          <w:p w14:paraId="0B827ADD" w14:textId="4EC651EB" w:rsidR="00574835" w:rsidRPr="009C10C9" w:rsidRDefault="00574835" w:rsidP="00574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</w:tc>
      </w:tr>
    </w:tbl>
    <w:p w14:paraId="24308462" w14:textId="3CA94717" w:rsidR="00A9676D" w:rsidRDefault="00A9676D" w:rsidP="00D250F5"/>
    <w:tbl>
      <w:tblPr>
        <w:tblStyle w:val="TipTable"/>
        <w:tblW w:w="5014" w:type="pct"/>
        <w:shd w:val="clear" w:color="auto" w:fill="EEECE1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648"/>
        <w:gridCol w:w="8738"/>
      </w:tblGrid>
      <w:tr w:rsidR="00A068A9" w14:paraId="0EB039B4" w14:textId="77777777" w:rsidTr="00482B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shd w:val="clear" w:color="auto" w:fill="EEECE1" w:themeFill="background2"/>
          </w:tcPr>
          <w:p w14:paraId="011680DA" w14:textId="77777777" w:rsidR="00C2446A" w:rsidRDefault="00C2446A" w:rsidP="00482BBA">
            <w:pPr>
              <w:pStyle w:val="Icon"/>
            </w:pPr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19A26504" wp14:editId="1FD49FFA">
                      <wp:extent cx="228600" cy="228600"/>
                      <wp:effectExtent l="0" t="0" r="0" b="0"/>
                      <wp:docPr id="40" name="Group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41" name="Oval 41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Freeform 13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C56DA0" id="Group 19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">
                      <v:oval id="Oval 41" o:spid="_x0000_s1027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" fillcolor="#4f81bd [3204]" stroked="f" strokeweight="0">
                        <v:stroke joinstyle="miter"/>
                        <o:lock v:ext="edit" aspectratio="t"/>
                      </v:oval>
                      <v:shape id="Freeform 13" o:spid="_x0000_s1028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55" w:type="pct"/>
            <w:shd w:val="clear" w:color="auto" w:fill="EEECE1" w:themeFill="background2"/>
          </w:tcPr>
          <w:p w14:paraId="5759D24F" w14:textId="77777777" w:rsidR="00C2446A" w:rsidRDefault="00C2446A" w:rsidP="00482BBA">
            <w:pPr>
              <w:spacing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65953E43" w14:textId="0C020EF2" w:rsidR="00D63E25" w:rsidRPr="00EA77FB" w:rsidRDefault="00D63E25" w:rsidP="00482B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sz w:val="28"/>
                <w:szCs w:val="28"/>
                <w:lang w:eastAsia="en-US"/>
              </w:rPr>
            </w:pPr>
            <w:r w:rsidRPr="00EA77FB">
              <w:rPr>
                <w:rFonts w:ascii="Calibri Light" w:eastAsia="Times New Roman" w:hAnsi="Calibri Light" w:cs="Calibri Light"/>
                <w:b/>
                <w:bCs/>
                <w:sz w:val="28"/>
                <w:szCs w:val="28"/>
                <w:lang w:eastAsia="en-US"/>
              </w:rPr>
              <w:t>Liquibase change</w:t>
            </w:r>
          </w:p>
          <w:p w14:paraId="46041302" w14:textId="255A1D4D" w:rsidR="00D63E25" w:rsidRDefault="00D63E25" w:rsidP="00482B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0D22EA31" w14:textId="4B7DBDA8" w:rsidR="00D63E25" w:rsidRDefault="00D63E25" w:rsidP="00D63E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  <w:r w:rsidRPr="00D63E25"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  <w:t>Each changeset contains change which</w:t>
            </w:r>
            <w:r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  <w:t xml:space="preserve"> </w:t>
            </w:r>
            <w:r w:rsidRPr="00D63E25"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  <w:t>describes required modification of database.</w:t>
            </w:r>
          </w:p>
          <w:p w14:paraId="31E1B2F2" w14:textId="3A9AAA62" w:rsidR="007868F8" w:rsidRDefault="007868F8" w:rsidP="00D63E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5A873B7B" w14:textId="68BA742D" w:rsidR="007868F8" w:rsidRPr="00E32A53" w:rsidRDefault="002E60C2" w:rsidP="007868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  <w:r w:rsidRPr="007868F8"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  <w:t>It is</w:t>
            </w:r>
            <w:r w:rsidR="007868F8" w:rsidRPr="007868F8"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  <w:t xml:space="preserve"> possible to use DSL (recommended, </w:t>
            </w:r>
            <w:proofErr w:type="spellStart"/>
            <w:r w:rsidR="007868F8" w:rsidRPr="007868F8"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  <w:t>dbms</w:t>
            </w:r>
            <w:proofErr w:type="spellEnd"/>
            <w:r w:rsidR="007868F8"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  <w:t xml:space="preserve"> </w:t>
            </w:r>
            <w:r w:rsidR="007868F8" w:rsidRPr="007868F8"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  <w:t>independent) or SQL for defining a change.</w:t>
            </w:r>
          </w:p>
          <w:p w14:paraId="0734C683" w14:textId="77777777" w:rsidR="00C2446A" w:rsidRPr="00E32A53" w:rsidRDefault="00C2446A" w:rsidP="00482B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</w:tbl>
    <w:p w14:paraId="043A0FE8" w14:textId="77534C88" w:rsidR="00A9676D" w:rsidRDefault="00A9676D" w:rsidP="00937DF2">
      <w:pPr>
        <w:ind w:left="-283"/>
      </w:pPr>
    </w:p>
    <w:p w14:paraId="51AC034D" w14:textId="61885C90" w:rsidR="00C2446A" w:rsidRDefault="00C2446A" w:rsidP="00937DF2">
      <w:pPr>
        <w:ind w:left="-283"/>
      </w:pPr>
      <w:r>
        <w:tab/>
      </w:r>
    </w:p>
    <w:tbl>
      <w:tblPr>
        <w:tblStyle w:val="TipTable"/>
        <w:tblW w:w="5014" w:type="pct"/>
        <w:shd w:val="clear" w:color="auto" w:fill="EEECE1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648"/>
        <w:gridCol w:w="8738"/>
      </w:tblGrid>
      <w:tr w:rsidR="00617B57" w14:paraId="4F2D4679" w14:textId="77777777" w:rsidTr="00482B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shd w:val="clear" w:color="auto" w:fill="EEECE1" w:themeFill="background2"/>
          </w:tcPr>
          <w:p w14:paraId="5ECB8363" w14:textId="77777777" w:rsidR="00617B57" w:rsidRDefault="00617B57" w:rsidP="00482BBA">
            <w:pPr>
              <w:pStyle w:val="Icon"/>
            </w:pPr>
            <w:r>
              <w:rPr>
                <w:noProof/>
                <w:lang w:eastAsia="en-US"/>
              </w:rPr>
              <w:lastRenderedPageBreak/>
              <mc:AlternateContent>
                <mc:Choice Requires="wpg">
                  <w:drawing>
                    <wp:inline distT="0" distB="0" distL="0" distR="0" wp14:anchorId="16F56E12" wp14:editId="608C6168">
                      <wp:extent cx="228600" cy="228600"/>
                      <wp:effectExtent l="0" t="0" r="0" b="0"/>
                      <wp:docPr id="45" name="Group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46" name="Oval 46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Freeform 13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47DB08" id="Group 19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">
                      <v:oval id="Oval 46" o:spid="_x0000_s1027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" fillcolor="#4f81bd [3204]" stroked="f" strokeweight="0">
                        <v:stroke joinstyle="miter"/>
                        <o:lock v:ext="edit" aspectratio="t"/>
                      </v:oval>
                      <v:shape id="Freeform 13" o:spid="_x0000_s1028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55" w:type="pct"/>
            <w:shd w:val="clear" w:color="auto" w:fill="EEECE1" w:themeFill="background2"/>
          </w:tcPr>
          <w:p w14:paraId="407C5BC9" w14:textId="77777777" w:rsidR="00617B57" w:rsidRDefault="00617B57" w:rsidP="00482BBA">
            <w:pPr>
              <w:spacing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1625DBDB" w14:textId="0ECCCF31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sz w:val="28"/>
                <w:szCs w:val="28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b/>
                <w:bCs/>
                <w:sz w:val="28"/>
                <w:szCs w:val="28"/>
                <w:lang w:eastAsia="en-US"/>
              </w:rPr>
              <w:t>Liquibase Example:</w:t>
            </w:r>
          </w:p>
          <w:p w14:paraId="76B21AF7" w14:textId="77777777" w:rsid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5BF84AC5" w14:textId="3391EADD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  <w:lang w:eastAsia="en-US"/>
              </w:rPr>
            </w:pPr>
            <w:proofErr w:type="spellStart"/>
            <w:proofErr w:type="gramStart"/>
            <w:r w:rsidRPr="008C5A82"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  <w:lang w:eastAsia="en-US"/>
              </w:rPr>
              <w:t>liquibase.properties</w:t>
            </w:r>
            <w:proofErr w:type="spellEnd"/>
            <w:proofErr w:type="gramEnd"/>
          </w:p>
          <w:p w14:paraId="7FEBDF25" w14:textId="16DC9DDB" w:rsid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49AA338C" w14:textId="740A664C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proofErr w:type="spell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changeLogFile</w:t>
            </w:r>
            <w:proofErr w:type="spellEnd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= </w:t>
            </w:r>
            <w:proofErr w:type="spell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dbchangelog.sql</w:t>
            </w:r>
            <w:proofErr w:type="spellEnd"/>
          </w:p>
          <w:p w14:paraId="21887015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proofErr w:type="spell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url</w:t>
            </w:r>
            <w:proofErr w:type="spellEnd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= </w:t>
            </w:r>
            <w:proofErr w:type="spellStart"/>
            <w:proofErr w:type="gram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jdbc:mysql</w:t>
            </w:r>
            <w:proofErr w:type="spellEnd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://localhost:3306/</w:t>
            </w:r>
            <w:proofErr w:type="spell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myDatabase</w:t>
            </w:r>
            <w:proofErr w:type="spellEnd"/>
            <w:proofErr w:type="gramEnd"/>
          </w:p>
          <w:p w14:paraId="0A409087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username = root</w:t>
            </w:r>
          </w:p>
          <w:p w14:paraId="69F535AD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password = Paras77@22</w:t>
            </w:r>
          </w:p>
          <w:p w14:paraId="7F19153F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driver=</w:t>
            </w:r>
            <w:proofErr w:type="spellStart"/>
            <w:proofErr w:type="gram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com.mysql</w:t>
            </w:r>
            <w:proofErr w:type="gramEnd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.jdbc.Driver</w:t>
            </w:r>
            <w:proofErr w:type="spellEnd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</w:t>
            </w:r>
          </w:p>
          <w:p w14:paraId="28A0A783" w14:textId="4E036A3E" w:rsid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proofErr w:type="spell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classpath</w:t>
            </w:r>
            <w:proofErr w:type="spellEnd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= mysql-connector-java-5.1.49.jar</w:t>
            </w:r>
          </w:p>
          <w:p w14:paraId="740FB771" w14:textId="19FD71F9" w:rsid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40E01E11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  <w:lang w:eastAsia="en-US"/>
              </w:rPr>
            </w:pPr>
            <w:proofErr w:type="spellStart"/>
            <w:r w:rsidRPr="008C5A82"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  <w:lang w:eastAsia="en-US"/>
              </w:rPr>
              <w:t>dbchangelog.sql</w:t>
            </w:r>
            <w:proofErr w:type="spellEnd"/>
          </w:p>
          <w:p w14:paraId="70EE41C0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7F5D444E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--</w:t>
            </w:r>
            <w:proofErr w:type="spell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liquibase</w:t>
            </w:r>
            <w:proofErr w:type="spellEnd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formatted </w:t>
            </w:r>
            <w:proofErr w:type="spell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sql</w:t>
            </w:r>
            <w:proofErr w:type="spellEnd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</w:t>
            </w:r>
          </w:p>
          <w:p w14:paraId="3812515B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31C7F4FD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create table PERSON (</w:t>
            </w:r>
          </w:p>
          <w:p w14:paraId="5F0E5B16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ID int not null,</w:t>
            </w:r>
          </w:p>
          <w:p w14:paraId="44C93847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FNAME </w:t>
            </w:r>
            <w:proofErr w:type="gram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varchar(</w:t>
            </w:r>
            <w:proofErr w:type="gramEnd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100) not null</w:t>
            </w:r>
          </w:p>
          <w:p w14:paraId="7680DB19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);</w:t>
            </w:r>
          </w:p>
          <w:p w14:paraId="48625015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7EA71529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--changeset Raj:40 </w:t>
            </w:r>
          </w:p>
          <w:p w14:paraId="6AE3B66F" w14:textId="5C09B4E0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insert into demo (id, name) values (10, </w:t>
            </w:r>
            <w:proofErr w:type="spell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'</w:t>
            </w:r>
            <w:r w:rsidR="00495FC8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joe</w:t>
            </w:r>
            <w:proofErr w:type="spellEnd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'</w:t>
            </w:r>
            <w:proofErr w:type="gram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);</w:t>
            </w:r>
            <w:proofErr w:type="gramEnd"/>
          </w:p>
          <w:p w14:paraId="3CDAB9EF" w14:textId="0B6B8CC3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insert into demo (</w:t>
            </w:r>
            <w:proofErr w:type="gram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id,  name</w:t>
            </w:r>
            <w:proofErr w:type="gramEnd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) values (20, '</w:t>
            </w:r>
            <w:r w:rsidR="00495FC8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John</w:t>
            </w: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');</w:t>
            </w:r>
          </w:p>
          <w:p w14:paraId="2E1BD82C" w14:textId="68E442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insert into demo (</w:t>
            </w:r>
            <w:proofErr w:type="gram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id,  name</w:t>
            </w:r>
            <w:proofErr w:type="gramEnd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) values (30, '</w:t>
            </w:r>
            <w:r w:rsidR="00495FC8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Tom</w:t>
            </w: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');  </w:t>
            </w:r>
          </w:p>
          <w:p w14:paraId="7D40DB5C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3C2C4E49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-- DELETE Query</w:t>
            </w:r>
          </w:p>
          <w:p w14:paraId="0AC415B9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--changeset Bhautik:1</w:t>
            </w:r>
          </w:p>
          <w:p w14:paraId="1F820D76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DELETE FROM demo WHERE id=</w:t>
            </w:r>
            <w:proofErr w:type="gram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10;</w:t>
            </w:r>
            <w:proofErr w:type="gramEnd"/>
          </w:p>
          <w:p w14:paraId="5B4B24A2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DELETE FROM demo WHERE id=</w:t>
            </w:r>
            <w:proofErr w:type="gram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20;</w:t>
            </w:r>
            <w:proofErr w:type="gramEnd"/>
          </w:p>
          <w:p w14:paraId="6CC9409A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DELETE FROM demo WHERE id=</w:t>
            </w:r>
            <w:proofErr w:type="gram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30;</w:t>
            </w:r>
            <w:proofErr w:type="gramEnd"/>
          </w:p>
          <w:p w14:paraId="7FC04768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0E805D8A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-- DROP TABLE Query</w:t>
            </w:r>
          </w:p>
          <w:p w14:paraId="6D913B3D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--changeset Bhautik:4</w:t>
            </w:r>
          </w:p>
          <w:p w14:paraId="779A97A1" w14:textId="77777777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DROP TABLE </w:t>
            </w:r>
            <w:proofErr w:type="gram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person;</w:t>
            </w:r>
            <w:proofErr w:type="gramEnd"/>
          </w:p>
          <w:p w14:paraId="2B0A241E" w14:textId="21B07A1B" w:rsid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DROP TABLE </w:t>
            </w:r>
            <w:proofErr w:type="gramStart"/>
            <w:r w:rsidRPr="008C5A82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test;</w:t>
            </w:r>
            <w:proofErr w:type="gramEnd"/>
          </w:p>
          <w:p w14:paraId="0A492CDD" w14:textId="344ABF9A" w:rsidR="00226EA6" w:rsidRDefault="00226EA6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32A53BF5" w14:textId="07F9E4A6" w:rsidR="00226EA6" w:rsidRDefault="00226EA6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18C56217" w14:textId="6750BF28" w:rsidR="00226EA6" w:rsidRDefault="00226EA6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1FC24138" w14:textId="7A4CB318" w:rsidR="00226EA6" w:rsidRDefault="00226EA6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6B7F90EF" w14:textId="17E80C59" w:rsidR="00226EA6" w:rsidRDefault="00226EA6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3C2E7EFC" w14:textId="5ECA5C6A" w:rsidR="00226EA6" w:rsidRDefault="00226EA6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14484AAB" w14:textId="346534C6" w:rsidR="00226EA6" w:rsidRDefault="00226EA6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29A661AE" w14:textId="6EFE0A34" w:rsidR="00226EA6" w:rsidRDefault="00226EA6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22DA5D5C" w14:textId="2E3C5EA0" w:rsidR="00226EA6" w:rsidRDefault="00226EA6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5D06EF8C" w14:textId="6E20BC60" w:rsidR="00226EA6" w:rsidRDefault="00226EA6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78E7AC01" w14:textId="77777777" w:rsidR="00226EA6" w:rsidRDefault="00226EA6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2A8C6F5E" w14:textId="68992E61" w:rsidR="005170AD" w:rsidRDefault="005170AD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2D20DB16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  <w:lang w:eastAsia="en-US"/>
              </w:rPr>
              <w:t>dbchangelog.xml</w:t>
            </w:r>
          </w:p>
          <w:p w14:paraId="6081B641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6B39BE97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&lt;?xml version="1.0" encoding="UTF-8"?&gt;</w:t>
            </w:r>
          </w:p>
          <w:p w14:paraId="2151A509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databaseChangeLog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xmlns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="http://www.liquibase.org/xml/ns/dbchangelog" </w:t>
            </w:r>
          </w:p>
          <w:p w14:paraId="54351F9D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             </w:t>
            </w:r>
            <w:proofErr w:type="spellStart"/>
            <w:proofErr w:type="gram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xmlns:xsi</w:t>
            </w:r>
            <w:proofErr w:type="spellEnd"/>
            <w:proofErr w:type="gram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="http://www.w3.org/2001/XMLSchema-instance" </w:t>
            </w:r>
          </w:p>
          <w:p w14:paraId="150A9F9B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             </w:t>
            </w:r>
            <w:proofErr w:type="spellStart"/>
            <w:proofErr w:type="gram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xsi:schemaLocation</w:t>
            </w:r>
            <w:proofErr w:type="spellEnd"/>
            <w:proofErr w:type="gram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="http://www.liquibase.org/xml/ns/dbchangelog</w:t>
            </w:r>
          </w:p>
          <w:p w14:paraId="5399C16B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             http://www.liquibase.org/xml/ns/dbchangelog/dbchangelog-3.8.xsd"&gt;</w:t>
            </w:r>
          </w:p>
          <w:p w14:paraId="4C9E03FB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650B936A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&lt;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id="1" author="bob"&gt;</w:t>
            </w:r>
          </w:p>
          <w:p w14:paraId="0823448B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&lt;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createTable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tableName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="department"&gt;</w:t>
            </w:r>
          </w:p>
          <w:p w14:paraId="4C0945B6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&lt;column name="id" type="int"&gt;</w:t>
            </w:r>
          </w:p>
          <w:p w14:paraId="1AC44052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  &lt;constraints 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primaryKey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="true" nullable="false" /&gt;</w:t>
            </w:r>
          </w:p>
          <w:p w14:paraId="75E43E29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&lt;/column&gt;</w:t>
            </w:r>
          </w:p>
          <w:p w14:paraId="5031A9D3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&lt;column name="name" type="</w:t>
            </w:r>
            <w:proofErr w:type="gram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varchar(</w:t>
            </w:r>
            <w:proofErr w:type="gram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50)"&gt;</w:t>
            </w:r>
          </w:p>
          <w:p w14:paraId="1C4CD21B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  &lt;constraints nullable="false" /&gt;</w:t>
            </w:r>
          </w:p>
          <w:p w14:paraId="4A25101A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&lt;/column&gt;</w:t>
            </w:r>
          </w:p>
          <w:p w14:paraId="0AE79B6D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&lt;column name="active" type="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boolean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" 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defaultValueBoolean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="true" /&gt;</w:t>
            </w:r>
          </w:p>
          <w:p w14:paraId="7242603D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&lt;/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createTable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7772F47A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&lt;/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1019D0F4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4971D205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&lt;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id="2" author="Rahil"&gt;</w:t>
            </w:r>
          </w:p>
          <w:p w14:paraId="2E92D831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&lt;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createTable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tableName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="Test"&gt;</w:t>
            </w:r>
          </w:p>
          <w:p w14:paraId="527CA97D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&lt;column name="id" type="int"&gt;</w:t>
            </w:r>
          </w:p>
          <w:p w14:paraId="137F0A83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  &lt;constraints 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primaryKey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="true" nullable="false" /&gt;</w:t>
            </w:r>
          </w:p>
          <w:p w14:paraId="0BC2FEDD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&lt;/column&gt;</w:t>
            </w:r>
          </w:p>
          <w:p w14:paraId="52B80B66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&lt;column name="name" type="</w:t>
            </w:r>
            <w:proofErr w:type="gram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varchar(</w:t>
            </w:r>
            <w:proofErr w:type="gram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50)"&gt;</w:t>
            </w:r>
          </w:p>
          <w:p w14:paraId="799A1AD9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  &lt;constraints nullable="false" /&gt;</w:t>
            </w:r>
          </w:p>
          <w:p w14:paraId="2804EC06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&lt;/column&gt;</w:t>
            </w:r>
          </w:p>
          <w:p w14:paraId="5FDF58F3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  &lt;column name="active" type="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boolean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" 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defaultValueBoolean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="true" /&gt;</w:t>
            </w:r>
          </w:p>
          <w:p w14:paraId="16645A04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  &lt;/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createTable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22DE08F9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 &lt;/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changeSet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3B0AF0CE" w14:textId="77777777" w:rsidR="005170AD" w:rsidRP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57953925" w14:textId="73A30252" w:rsidR="005170AD" w:rsidRDefault="005170AD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&lt;/</w:t>
            </w:r>
            <w:proofErr w:type="spellStart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databaseChangeLog</w:t>
            </w:r>
            <w:proofErr w:type="spellEnd"/>
            <w:r w:rsidRPr="005170AD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&gt;</w:t>
            </w:r>
          </w:p>
          <w:p w14:paraId="4F9CEDAA" w14:textId="52565F8F" w:rsidR="00293509" w:rsidRDefault="00293509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569CD1C1" w14:textId="77777777" w:rsidR="00293509" w:rsidRDefault="00293509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140A4598" w14:textId="691C86F9" w:rsidR="00293509" w:rsidRDefault="00293509" w:rsidP="00517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74F2B3ED" w14:textId="77777777" w:rsidR="00293509" w:rsidRPr="00293509" w:rsidRDefault="00293509" w:rsidP="00293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293509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To check your database, open your database IDE to find the change that you made.</w:t>
            </w:r>
          </w:p>
          <w:p w14:paraId="1DED8250" w14:textId="77777777" w:rsidR="00293509" w:rsidRPr="00293509" w:rsidRDefault="00293509" w:rsidP="00293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0672E57D" w14:textId="66F15F4E" w:rsidR="00293509" w:rsidRDefault="00293509" w:rsidP="00293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293509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Notice that two tables were created along with test</w:t>
            </w:r>
          </w:p>
          <w:p w14:paraId="54E22467" w14:textId="029B60EF" w:rsidR="00293509" w:rsidRDefault="00293509" w:rsidP="00293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1DE25850" w14:textId="12EE4166" w:rsidR="00293509" w:rsidRDefault="00293509" w:rsidP="00293509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293509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DATABASECHANGELOG</w:t>
            </w:r>
          </w:p>
          <w:p w14:paraId="3D0AF307" w14:textId="1330C960" w:rsidR="00293509" w:rsidRDefault="00293509" w:rsidP="00293509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293509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DATABASECHANGELOGLOCK</w:t>
            </w:r>
          </w:p>
          <w:p w14:paraId="51AA1462" w14:textId="77777777" w:rsidR="00293509" w:rsidRPr="00293509" w:rsidRDefault="00293509" w:rsidP="00293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5DA35FF0" w14:textId="77777777" w:rsidR="00293509" w:rsidRDefault="00293509" w:rsidP="00293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41EFD768" w14:textId="77777777" w:rsidR="00293509" w:rsidRDefault="00293509" w:rsidP="00293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674137B8" w14:textId="29279B2E" w:rsidR="00293509" w:rsidRDefault="00293509" w:rsidP="00293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293509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The </w:t>
            </w:r>
            <w:r w:rsidRPr="001853F9"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  <w:lang w:eastAsia="en-US"/>
              </w:rPr>
              <w:t>DATABASECHANGELOG</w:t>
            </w:r>
            <w:r w:rsidRPr="00293509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table contains a list of all the changes that have been run against the database.</w:t>
            </w:r>
          </w:p>
          <w:p w14:paraId="6F790ADA" w14:textId="11A2308E" w:rsidR="00293509" w:rsidRDefault="00293509" w:rsidP="00293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162D65AB" w14:textId="516E4450" w:rsidR="00293509" w:rsidRPr="00293509" w:rsidRDefault="00293509" w:rsidP="00293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293509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The </w:t>
            </w:r>
            <w:r w:rsidRPr="001853F9">
              <w:rPr>
                <w:rFonts w:ascii="Calibri Light" w:eastAsia="Times New Roman" w:hAnsi="Calibri Light" w:cs="Calibri Light"/>
                <w:b/>
                <w:bCs/>
                <w:sz w:val="24"/>
                <w:szCs w:val="24"/>
                <w:lang w:eastAsia="en-US"/>
              </w:rPr>
              <w:t>DATABASECHANGELOGLOCK</w:t>
            </w:r>
            <w:r w:rsidRPr="00293509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table is used to make sure two machines </w:t>
            </w:r>
            <w:proofErr w:type="gramStart"/>
            <w:r w:rsidRPr="00293509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don't</w:t>
            </w:r>
            <w:proofErr w:type="gramEnd"/>
            <w:r w:rsidRPr="00293509"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 xml:space="preserve"> attempt to modify the database at the same time.</w:t>
            </w:r>
          </w:p>
          <w:p w14:paraId="7EDE5C90" w14:textId="77777777" w:rsid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2E640C01" w14:textId="5F5945F9" w:rsidR="008C5A82" w:rsidRPr="008C5A82" w:rsidRDefault="008C5A82" w:rsidP="008C5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</w:tc>
      </w:tr>
    </w:tbl>
    <w:p w14:paraId="67619EA5" w14:textId="5474FB31" w:rsidR="00A9676D" w:rsidRDefault="00A9676D" w:rsidP="00937DF2">
      <w:pPr>
        <w:ind w:left="-283"/>
      </w:pPr>
    </w:p>
    <w:p w14:paraId="26D55ED8" w14:textId="79B37B81" w:rsidR="00617B57" w:rsidRDefault="00617B57" w:rsidP="00617B57">
      <w:pPr>
        <w:ind w:left="-283"/>
        <w:jc w:val="center"/>
      </w:pPr>
    </w:p>
    <w:p w14:paraId="1CD929D2" w14:textId="75960928" w:rsidR="00095299" w:rsidRDefault="00095299" w:rsidP="00617B57">
      <w:pPr>
        <w:ind w:left="-283"/>
        <w:jc w:val="center"/>
      </w:pPr>
    </w:p>
    <w:p w14:paraId="4E590B69" w14:textId="44981C75" w:rsidR="00095299" w:rsidRDefault="00095299" w:rsidP="00617B57">
      <w:pPr>
        <w:ind w:left="-283"/>
        <w:jc w:val="center"/>
      </w:pPr>
    </w:p>
    <w:p w14:paraId="1A888774" w14:textId="1C240E6C" w:rsidR="00E93182" w:rsidRDefault="00E93182" w:rsidP="00617B57">
      <w:pPr>
        <w:ind w:left="-283"/>
        <w:jc w:val="center"/>
      </w:pPr>
    </w:p>
    <w:p w14:paraId="2E49FBC9" w14:textId="674D0A7C" w:rsidR="00E93182" w:rsidRDefault="00E93182" w:rsidP="00E93182">
      <w:pPr>
        <w:ind w:left="-283"/>
      </w:pPr>
    </w:p>
    <w:p w14:paraId="1198274B" w14:textId="00447030" w:rsidR="00E93182" w:rsidRPr="00E93182" w:rsidRDefault="00E93182" w:rsidP="00E93182">
      <w:pPr>
        <w:ind w:left="-283"/>
        <w:rPr>
          <w:b/>
          <w:bCs/>
          <w:sz w:val="32"/>
          <w:szCs w:val="32"/>
        </w:rPr>
      </w:pPr>
      <w:r w:rsidRPr="00E93182">
        <w:rPr>
          <w:b/>
          <w:bCs/>
          <w:sz w:val="32"/>
          <w:szCs w:val="32"/>
        </w:rPr>
        <w:t>Project Folder:</w:t>
      </w:r>
    </w:p>
    <w:p w14:paraId="467D3A07" w14:textId="5CE5AC7E" w:rsidR="00E93182" w:rsidRDefault="00E93182" w:rsidP="00617B57">
      <w:pPr>
        <w:ind w:left="-283"/>
        <w:jc w:val="center"/>
      </w:pPr>
      <w:r>
        <w:rPr>
          <w:noProof/>
        </w:rPr>
        <w:drawing>
          <wp:inline distT="0" distB="0" distL="0" distR="0" wp14:anchorId="4CD2C961" wp14:editId="1EBCD630">
            <wp:extent cx="5943600" cy="1916430"/>
            <wp:effectExtent l="0" t="0" r="0" b="7620"/>
            <wp:docPr id="470" name="Picture 47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447F" w14:textId="1B4F25F7" w:rsidR="00E93182" w:rsidRPr="00E93182" w:rsidRDefault="00E93182" w:rsidP="00E93182">
      <w:pPr>
        <w:ind w:left="-283"/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liquibase.properties</w:t>
      </w:r>
      <w:proofErr w:type="spellEnd"/>
      <w:proofErr w:type="gramEnd"/>
      <w:r w:rsidRPr="00E93182">
        <w:rPr>
          <w:b/>
          <w:bCs/>
          <w:sz w:val="32"/>
          <w:szCs w:val="32"/>
        </w:rPr>
        <w:t>:</w:t>
      </w:r>
    </w:p>
    <w:p w14:paraId="3FA6CE53" w14:textId="4A7FB222" w:rsidR="00E93182" w:rsidRDefault="00E93182" w:rsidP="00E93182">
      <w:pPr>
        <w:ind w:left="-283"/>
      </w:pPr>
      <w:r>
        <w:rPr>
          <w:noProof/>
        </w:rPr>
        <w:lastRenderedPageBreak/>
        <w:drawing>
          <wp:inline distT="0" distB="0" distL="0" distR="0" wp14:anchorId="3663918C" wp14:editId="70BBDC60">
            <wp:extent cx="6067425" cy="3880300"/>
            <wp:effectExtent l="0" t="0" r="0" b="6350"/>
            <wp:docPr id="471" name="Picture 4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0817" cy="388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A8B5" w14:textId="2F11DFE0" w:rsidR="00872F29" w:rsidRDefault="00872F29" w:rsidP="00E93182">
      <w:pPr>
        <w:ind w:left="-283"/>
      </w:pPr>
    </w:p>
    <w:p w14:paraId="5BC67016" w14:textId="66C6E26B" w:rsidR="00872F29" w:rsidRDefault="00872F29" w:rsidP="00E93182">
      <w:pPr>
        <w:ind w:left="-283"/>
      </w:pPr>
    </w:p>
    <w:p w14:paraId="76E90852" w14:textId="64F12FBE" w:rsidR="00872F29" w:rsidRDefault="00872F29" w:rsidP="00E93182">
      <w:pPr>
        <w:ind w:left="-283"/>
      </w:pPr>
    </w:p>
    <w:p w14:paraId="7F61CA73" w14:textId="1AEC401D" w:rsidR="00872F29" w:rsidRPr="00E93182" w:rsidRDefault="00872F29" w:rsidP="00872F29">
      <w:pPr>
        <w:ind w:left="-283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dbchangelog.xml</w:t>
      </w:r>
      <w:r w:rsidRPr="00E93182">
        <w:rPr>
          <w:b/>
          <w:bCs/>
          <w:sz w:val="32"/>
          <w:szCs w:val="32"/>
        </w:rPr>
        <w:t>:</w:t>
      </w:r>
    </w:p>
    <w:p w14:paraId="13C172E7" w14:textId="566580CB" w:rsidR="00872F29" w:rsidRDefault="00872F29" w:rsidP="00E93182">
      <w:pPr>
        <w:ind w:left="-283"/>
      </w:pPr>
      <w:r>
        <w:rPr>
          <w:noProof/>
        </w:rPr>
        <w:lastRenderedPageBreak/>
        <w:drawing>
          <wp:inline distT="0" distB="0" distL="0" distR="0" wp14:anchorId="74A9A532" wp14:editId="2302D70C">
            <wp:extent cx="4880151" cy="3438525"/>
            <wp:effectExtent l="76200" t="76200" r="130175" b="123825"/>
            <wp:docPr id="472" name="Picture 4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6081" cy="34427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AD7A5" w14:textId="50CE76B1" w:rsidR="00226F11" w:rsidRDefault="00226F11" w:rsidP="00226F11">
      <w:pPr>
        <w:ind w:left="-283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dbchangelog.sql</w:t>
      </w:r>
      <w:proofErr w:type="spellEnd"/>
      <w:r w:rsidRPr="00E93182">
        <w:rPr>
          <w:b/>
          <w:bCs/>
          <w:sz w:val="32"/>
          <w:szCs w:val="32"/>
        </w:rPr>
        <w:t>:</w:t>
      </w:r>
    </w:p>
    <w:p w14:paraId="689AE1C8" w14:textId="12346D16" w:rsidR="00602897" w:rsidRPr="00A26E1B" w:rsidRDefault="00642179" w:rsidP="00A26E1B">
      <w:pPr>
        <w:ind w:left="-283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1B96B72" wp14:editId="70CD4732">
            <wp:extent cx="3829050" cy="3520191"/>
            <wp:effectExtent l="76200" t="76200" r="133350" b="137795"/>
            <wp:docPr id="473" name="Picture 4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4908" cy="3534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79E36C" w14:textId="0D8208CD" w:rsidR="00602897" w:rsidRPr="009B698F" w:rsidRDefault="00602897" w:rsidP="00602897">
      <w:pPr>
        <w:pStyle w:val="Heading1"/>
      </w:pPr>
      <w:bookmarkStart w:id="5" w:name="_Toc59543977"/>
      <w:r>
        <w:lastRenderedPageBreak/>
        <w:t xml:space="preserve">How </w:t>
      </w:r>
      <w:r w:rsidR="0017132C">
        <w:t xml:space="preserve">to run </w:t>
      </w:r>
      <w:proofErr w:type="spellStart"/>
      <w:r w:rsidR="0017132C">
        <w:t>LiquiBase</w:t>
      </w:r>
      <w:proofErr w:type="spellEnd"/>
      <w:r w:rsidR="0017132C">
        <w:t>?</w:t>
      </w:r>
      <w:bookmarkEnd w:id="5"/>
    </w:p>
    <w:tbl>
      <w:tblPr>
        <w:tblStyle w:val="TipTable"/>
        <w:tblW w:w="5014" w:type="pct"/>
        <w:shd w:val="clear" w:color="auto" w:fill="EEECE1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648"/>
        <w:gridCol w:w="8738"/>
      </w:tblGrid>
      <w:tr w:rsidR="00602897" w14:paraId="183582FA" w14:textId="77777777" w:rsidTr="00AB4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shd w:val="clear" w:color="auto" w:fill="EEECE1" w:themeFill="background2"/>
          </w:tcPr>
          <w:p w14:paraId="22167A88" w14:textId="77777777" w:rsidR="00602897" w:rsidRDefault="00602897" w:rsidP="00AB45FD">
            <w:pPr>
              <w:pStyle w:val="Icon"/>
            </w:pPr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57EE712F" wp14:editId="7178F309">
                      <wp:extent cx="228600" cy="228600"/>
                      <wp:effectExtent l="0" t="0" r="0" b="0"/>
                      <wp:docPr id="53" name="Group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54" name="Oval 54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" name="Freeform 13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D65DF6" id="Group 19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">
                      <v:oval id="Oval 54" o:spid="_x0000_s1027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" fillcolor="#4f81bd [3204]" stroked="f" strokeweight="0">
                        <v:stroke joinstyle="miter"/>
                        <o:lock v:ext="edit" aspectratio="t"/>
                      </v:oval>
                      <v:shape id="Freeform 13" o:spid="_x0000_s1028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55" w:type="pct"/>
            <w:shd w:val="clear" w:color="auto" w:fill="EEECE1" w:themeFill="background2"/>
          </w:tcPr>
          <w:p w14:paraId="53677425" w14:textId="77777777" w:rsidR="00602897" w:rsidRDefault="00602897" w:rsidP="00AB45FD">
            <w:pPr>
              <w:spacing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53A270A9" w14:textId="77777777" w:rsidR="00A26E1B" w:rsidRPr="00A26E1B" w:rsidRDefault="00A26E1B" w:rsidP="00A26E1B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lang w:eastAsia="en-US"/>
              </w:rPr>
            </w:pPr>
            <w:r w:rsidRPr="00A26E1B">
              <w:rPr>
                <w:rFonts w:ascii="Calibri Light" w:eastAsia="Times New Roman" w:hAnsi="Calibri Light" w:cs="Calibri Light"/>
                <w:color w:val="404040" w:themeColor="text1" w:themeTint="BF"/>
                <w:lang w:eastAsia="en-US"/>
              </w:rPr>
              <w:t xml:space="preserve">Open CMD </w:t>
            </w:r>
          </w:p>
          <w:p w14:paraId="57670FD8" w14:textId="0C105D54" w:rsidR="00602897" w:rsidRPr="00A26E1B" w:rsidRDefault="00A26E1B" w:rsidP="00A26E1B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lang w:eastAsia="en-US"/>
              </w:rPr>
            </w:pPr>
            <w:proofErr w:type="gramStart"/>
            <w:r w:rsidRPr="00A26E1B">
              <w:rPr>
                <w:rFonts w:ascii="Calibri Light" w:eastAsia="Times New Roman" w:hAnsi="Calibri Light" w:cs="Calibri Light"/>
                <w:color w:val="404040" w:themeColor="text1" w:themeTint="BF"/>
                <w:lang w:eastAsia="en-US"/>
              </w:rPr>
              <w:t>Command</w:t>
            </w:r>
            <w:r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lang w:eastAsia="en-US"/>
              </w:rPr>
              <w:t xml:space="preserve">  :</w:t>
            </w:r>
            <w:proofErr w:type="gramEnd"/>
            <w:r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lang w:eastAsia="en-US"/>
              </w:rPr>
              <w:t xml:space="preserve"> </w:t>
            </w:r>
            <w:proofErr w:type="spellStart"/>
            <w:r w:rsidRPr="00A26E1B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liquibase</w:t>
            </w:r>
            <w:proofErr w:type="spellEnd"/>
            <w:r w:rsidRPr="00A26E1B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 xml:space="preserve"> update</w:t>
            </w:r>
            <w:r w:rsidR="00602897" w:rsidRPr="00A26E1B">
              <w:rPr>
                <w:rFonts w:ascii="Calibri Light" w:eastAsia="Times New Roman" w:hAnsi="Calibri Light" w:cs="Calibri Light"/>
                <w:color w:val="404040" w:themeColor="text1" w:themeTint="BF"/>
                <w:sz w:val="18"/>
                <w:szCs w:val="18"/>
                <w:lang w:eastAsia="en-US"/>
              </w:rPr>
              <w:t xml:space="preserve"> </w:t>
            </w:r>
          </w:p>
          <w:p w14:paraId="27D7ADDB" w14:textId="77777777" w:rsidR="00602897" w:rsidRPr="00E32A53" w:rsidRDefault="00602897" w:rsidP="00AB4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</w:tbl>
    <w:p w14:paraId="5CB8DF87" w14:textId="16D71783" w:rsidR="00602897" w:rsidRDefault="00602897" w:rsidP="003A7081"/>
    <w:p w14:paraId="54ADB2FD" w14:textId="4622FAD7" w:rsidR="003A7081" w:rsidRDefault="003A7081" w:rsidP="003A7081">
      <w:r>
        <w:rPr>
          <w:noProof/>
        </w:rPr>
        <w:drawing>
          <wp:inline distT="0" distB="0" distL="0" distR="0" wp14:anchorId="19C22BD8" wp14:editId="46A4B399">
            <wp:extent cx="4429125" cy="2987694"/>
            <wp:effectExtent l="76200" t="76200" r="123825" b="136525"/>
            <wp:docPr id="474" name="Picture 47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7754" cy="3000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FDD376" w14:textId="25659BFC" w:rsidR="00887550" w:rsidRDefault="00887550" w:rsidP="003A7081">
      <w:pPr>
        <w:rPr>
          <w:sz w:val="24"/>
          <w:szCs w:val="24"/>
        </w:rPr>
      </w:pPr>
      <w:r w:rsidRPr="00887550">
        <w:rPr>
          <w:sz w:val="24"/>
          <w:szCs w:val="24"/>
        </w:rPr>
        <w:t xml:space="preserve">In </w:t>
      </w:r>
      <w:proofErr w:type="spellStart"/>
      <w:r w:rsidRPr="00887550">
        <w:rPr>
          <w:sz w:val="24"/>
          <w:szCs w:val="24"/>
        </w:rPr>
        <w:t>mydatabase</w:t>
      </w:r>
      <w:proofErr w:type="spellEnd"/>
      <w:r w:rsidRPr="00887550">
        <w:rPr>
          <w:sz w:val="24"/>
          <w:szCs w:val="24"/>
        </w:rPr>
        <w:t xml:space="preserve"> There is </w:t>
      </w:r>
      <w:proofErr w:type="gramStart"/>
      <w:r w:rsidRPr="00887550">
        <w:rPr>
          <w:sz w:val="24"/>
          <w:szCs w:val="24"/>
        </w:rPr>
        <w:t>no</w:t>
      </w:r>
      <w:proofErr w:type="gramEnd"/>
      <w:r w:rsidRPr="00887550">
        <w:rPr>
          <w:sz w:val="24"/>
          <w:szCs w:val="24"/>
        </w:rPr>
        <w:t xml:space="preserve"> any table but when run </w:t>
      </w:r>
      <w:proofErr w:type="spellStart"/>
      <w:r w:rsidRPr="00887550">
        <w:rPr>
          <w:b/>
          <w:bCs/>
          <w:sz w:val="24"/>
          <w:szCs w:val="24"/>
        </w:rPr>
        <w:t>liquibase</w:t>
      </w:r>
      <w:proofErr w:type="spellEnd"/>
      <w:r w:rsidRPr="00887550">
        <w:rPr>
          <w:b/>
          <w:bCs/>
          <w:sz w:val="24"/>
          <w:szCs w:val="24"/>
        </w:rPr>
        <w:t xml:space="preserve"> update</w:t>
      </w:r>
      <w:r w:rsidRPr="00887550">
        <w:rPr>
          <w:sz w:val="24"/>
          <w:szCs w:val="24"/>
        </w:rPr>
        <w:t xml:space="preserve"> command it will create four table.</w:t>
      </w:r>
    </w:p>
    <w:p w14:paraId="461DCC8B" w14:textId="34CF7213" w:rsidR="00887550" w:rsidRPr="00887550" w:rsidRDefault="00887550" w:rsidP="003A708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580B5D" wp14:editId="4F6A1C04">
            <wp:extent cx="5353050" cy="2822361"/>
            <wp:effectExtent l="0" t="0" r="0" b="0"/>
            <wp:docPr id="475" name="Picture 47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8943" cy="283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97D3" w14:textId="343ACC9A" w:rsidR="00602897" w:rsidRDefault="00693C00" w:rsidP="00693C00">
      <w:pPr>
        <w:ind w:left="-283"/>
      </w:pPr>
      <w:r>
        <w:rPr>
          <w:noProof/>
        </w:rPr>
        <w:lastRenderedPageBreak/>
        <w:drawing>
          <wp:inline distT="0" distB="0" distL="0" distR="0" wp14:anchorId="73CC127C" wp14:editId="3DE924EF">
            <wp:extent cx="5334272" cy="3646805"/>
            <wp:effectExtent l="76200" t="76200" r="133350" b="125095"/>
            <wp:docPr id="476" name="Picture 47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1386" cy="36516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C7F960" w14:textId="07B09F44" w:rsidR="00693C00" w:rsidRPr="00693C00" w:rsidRDefault="00693C00" w:rsidP="00693C00">
      <w:pPr>
        <w:ind w:left="-283"/>
        <w:rPr>
          <w:sz w:val="28"/>
          <w:szCs w:val="28"/>
        </w:rPr>
      </w:pPr>
      <w:r w:rsidRPr="00693C00">
        <w:rPr>
          <w:sz w:val="28"/>
          <w:szCs w:val="28"/>
        </w:rPr>
        <w:t xml:space="preserve">Now it will Create four Table in </w:t>
      </w:r>
      <w:proofErr w:type="spellStart"/>
      <w:r w:rsidRPr="00693C00">
        <w:rPr>
          <w:sz w:val="28"/>
          <w:szCs w:val="28"/>
        </w:rPr>
        <w:t>mydatabase</w:t>
      </w:r>
      <w:proofErr w:type="spellEnd"/>
    </w:p>
    <w:p w14:paraId="658F025E" w14:textId="66B025E6" w:rsidR="00602897" w:rsidRDefault="00602897" w:rsidP="00617B57">
      <w:pPr>
        <w:ind w:left="-283"/>
        <w:jc w:val="center"/>
      </w:pPr>
    </w:p>
    <w:p w14:paraId="0EAAE158" w14:textId="4EBE5351" w:rsidR="00602897" w:rsidRDefault="00602897" w:rsidP="00617B57">
      <w:pPr>
        <w:ind w:left="-283"/>
        <w:jc w:val="center"/>
      </w:pPr>
    </w:p>
    <w:p w14:paraId="768F198C" w14:textId="37BC23E1" w:rsidR="00602897" w:rsidRDefault="00602897" w:rsidP="00617B57">
      <w:pPr>
        <w:ind w:left="-283"/>
        <w:jc w:val="center"/>
      </w:pPr>
    </w:p>
    <w:p w14:paraId="47B94235" w14:textId="2724A542" w:rsidR="00602897" w:rsidRDefault="00602897" w:rsidP="00617B57">
      <w:pPr>
        <w:ind w:left="-283"/>
        <w:jc w:val="center"/>
      </w:pPr>
    </w:p>
    <w:p w14:paraId="43E49929" w14:textId="7B546314" w:rsidR="00602897" w:rsidRDefault="00602897" w:rsidP="00617B57">
      <w:pPr>
        <w:ind w:left="-283"/>
        <w:jc w:val="center"/>
      </w:pPr>
    </w:p>
    <w:p w14:paraId="6F69FCC2" w14:textId="140866BE" w:rsidR="00602897" w:rsidRDefault="00602897" w:rsidP="00617B57">
      <w:pPr>
        <w:ind w:left="-283"/>
        <w:jc w:val="center"/>
      </w:pPr>
    </w:p>
    <w:p w14:paraId="215A33E8" w14:textId="0FE8CE43" w:rsidR="00602897" w:rsidRDefault="00602897" w:rsidP="00617B57">
      <w:pPr>
        <w:ind w:left="-283"/>
        <w:jc w:val="center"/>
      </w:pPr>
    </w:p>
    <w:p w14:paraId="713D88B9" w14:textId="6106C86A" w:rsidR="00602897" w:rsidRDefault="00602897" w:rsidP="00617B57">
      <w:pPr>
        <w:ind w:left="-283"/>
        <w:jc w:val="center"/>
      </w:pPr>
    </w:p>
    <w:p w14:paraId="0EC67113" w14:textId="77777777" w:rsidR="00602897" w:rsidRDefault="00602897" w:rsidP="00617B57">
      <w:pPr>
        <w:ind w:left="-283"/>
        <w:jc w:val="center"/>
      </w:pPr>
    </w:p>
    <w:p w14:paraId="1CC61B3D" w14:textId="77777777" w:rsidR="00273D9F" w:rsidRPr="009B698F" w:rsidRDefault="009B698F" w:rsidP="009B698F">
      <w:pPr>
        <w:pStyle w:val="Heading1"/>
      </w:pPr>
      <w:bookmarkStart w:id="6" w:name="_Toc59543978"/>
      <w:r w:rsidRPr="009B698F">
        <w:lastRenderedPageBreak/>
        <w:t>Reference Links</w:t>
      </w:r>
      <w:bookmarkEnd w:id="6"/>
    </w:p>
    <w:tbl>
      <w:tblPr>
        <w:tblStyle w:val="TipTable"/>
        <w:tblW w:w="5353" w:type="pct"/>
        <w:shd w:val="clear" w:color="auto" w:fill="EEECE1" w:themeFill="background2"/>
        <w:tblCellMar>
          <w:top w:w="0" w:type="dxa"/>
        </w:tblCellMar>
        <w:tblLook w:val="04A0" w:firstRow="1" w:lastRow="0" w:firstColumn="1" w:lastColumn="0" w:noHBand="0" w:noVBand="1"/>
      </w:tblPr>
      <w:tblGrid>
        <w:gridCol w:w="360"/>
        <w:gridCol w:w="9661"/>
      </w:tblGrid>
      <w:tr w:rsidR="009B698F" w14:paraId="6D2BADD7" w14:textId="77777777" w:rsidTr="008C6712">
        <w:trPr>
          <w:trHeight w:val="4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" w:type="pct"/>
            <w:shd w:val="clear" w:color="auto" w:fill="EEECE1" w:themeFill="background2"/>
          </w:tcPr>
          <w:p w14:paraId="3C2E2715" w14:textId="77777777" w:rsidR="009B698F" w:rsidRDefault="009B698F" w:rsidP="00482BBA">
            <w:pPr>
              <w:pStyle w:val="Icon"/>
            </w:pPr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3FB90060" wp14:editId="375032AD">
                      <wp:extent cx="228600" cy="228600"/>
                      <wp:effectExtent l="0" t="0" r="0" b="0"/>
                      <wp:docPr id="14" name="Group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16" name="Oval 16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Freeform 13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2E832C" id="Group 19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">
                      <v:oval id="Oval 16" o:spid="_x0000_s1027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" fillcolor="#4f81bd [3204]" stroked="f" strokeweight="0">
                        <v:stroke joinstyle="miter"/>
                        <o:lock v:ext="edit" aspectratio="t"/>
                      </v:oval>
                      <v:shape id="Freeform 13" o:spid="_x0000_s1028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829" w:type="pct"/>
            <w:shd w:val="clear" w:color="auto" w:fill="EEECE1" w:themeFill="background2"/>
          </w:tcPr>
          <w:p w14:paraId="519E120A" w14:textId="77777777" w:rsidR="009B698F" w:rsidRDefault="009B698F" w:rsidP="00482BBA">
            <w:pPr>
              <w:spacing w:line="25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2"/>
                <w:szCs w:val="22"/>
                <w:lang w:eastAsia="en-US"/>
              </w:rPr>
            </w:pPr>
          </w:p>
          <w:p w14:paraId="7ABB2641" w14:textId="30077DE2" w:rsidR="00100957" w:rsidRPr="00791DD3" w:rsidRDefault="00FF46D3" w:rsidP="009B698F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 xml:space="preserve">Liquibase Database </w:t>
            </w:r>
            <w:proofErr w:type="gramStart"/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Tutorials</w:t>
            </w:r>
            <w:r w:rsidR="00100957"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 xml:space="preserve"> :</w:t>
            </w:r>
            <w:proofErr w:type="gramEnd"/>
            <w:r w:rsidR="006D1F0A"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fldChar w:fldCharType="begin"/>
            </w:r>
            <w:r w:rsidR="006D1F0A"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instrText xml:space="preserve"> HYPERLINK "https://docs.liquibase.com/workflows/database-setup-tutorials/home.html" </w:instrText>
            </w:r>
            <w:r w:rsidR="006D1F0A"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fldChar w:fldCharType="separate"/>
            </w:r>
            <w:r w:rsidR="006D1F0A" w:rsidRPr="00791DD3">
              <w:rPr>
                <w:rStyle w:val="Hyperlink"/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  <w:t>https://docs.liquibase.com/workflows/database-setup-tutorials/home.html</w:t>
            </w:r>
            <w:r w:rsidR="006D1F0A"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fldChar w:fldCharType="end"/>
            </w:r>
          </w:p>
          <w:p w14:paraId="7478D70F" w14:textId="77777777" w:rsidR="00A51DDD" w:rsidRPr="00791DD3" w:rsidRDefault="00A51DDD" w:rsidP="00A51DDD">
            <w:pPr>
              <w:pStyle w:val="ListParagraph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</w:p>
          <w:p w14:paraId="3826F96D" w14:textId="026926EC" w:rsidR="009B698F" w:rsidRPr="00791DD3" w:rsidRDefault="00101273" w:rsidP="009B698F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u w:val="none"/>
                <w:lang w:eastAsia="en-US"/>
              </w:rPr>
            </w:pPr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 xml:space="preserve">Liquibase </w:t>
            </w:r>
            <w:r w:rsidR="001175EC"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create Table</w:t>
            </w:r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 xml:space="preserve"> </w:t>
            </w:r>
            <w:r w:rsidR="001175EC"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Format</w:t>
            </w:r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 xml:space="preserve"> </w:t>
            </w:r>
            <w:proofErr w:type="gramStart"/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Support:</w:t>
            </w:r>
            <w:r w:rsidR="009B698F"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:</w:t>
            </w:r>
            <w:proofErr w:type="gramEnd"/>
            <w:r w:rsidR="009B698F"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</w:t>
            </w:r>
            <w:hyperlink r:id="rId27" w:history="1">
              <w:r w:rsidR="00342C76" w:rsidRPr="00791DD3">
                <w:rPr>
                  <w:rStyle w:val="Hyperlink"/>
                  <w:rFonts w:ascii="Calibri Light" w:eastAsia="Times New Roman" w:hAnsi="Calibri Light" w:cs="Calibri Light"/>
                  <w:sz w:val="24"/>
                  <w:szCs w:val="24"/>
                  <w:lang w:eastAsia="en-US"/>
                </w:rPr>
                <w:t>https://docs.liquibase.com/change-types/community/create-table.html</w:t>
              </w:r>
            </w:hyperlink>
          </w:p>
          <w:p w14:paraId="454198A0" w14:textId="77777777" w:rsidR="007835E8" w:rsidRPr="00791DD3" w:rsidRDefault="007835E8" w:rsidP="007835E8">
            <w:pPr>
              <w:pStyle w:val="ListParagraph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u w:val="none"/>
                <w:lang w:eastAsia="en-US"/>
              </w:rPr>
            </w:pPr>
          </w:p>
          <w:p w14:paraId="72FDA306" w14:textId="0FC00A9C" w:rsidR="00342C76" w:rsidRPr="00791DD3" w:rsidRDefault="00342C76" w:rsidP="00342C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Liquibase Migrating with SQL</w:t>
            </w:r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:  </w:t>
            </w:r>
            <w:hyperlink r:id="rId28" w:history="1">
              <w:r w:rsidRPr="00791DD3">
                <w:rPr>
                  <w:rStyle w:val="Hyperlink"/>
                  <w:rFonts w:ascii="Calibri Light" w:eastAsia="Times New Roman" w:hAnsi="Calibri Light" w:cs="Calibri Light"/>
                  <w:sz w:val="24"/>
                  <w:szCs w:val="24"/>
                  <w:lang w:eastAsia="en-US"/>
                </w:rPr>
                <w:t>https://docs.liquibase.com/workflows/liquibase-community/migrate-with-sql.html</w:t>
              </w:r>
            </w:hyperlink>
          </w:p>
          <w:p w14:paraId="5563B9F8" w14:textId="77777777" w:rsidR="004A624A" w:rsidRPr="00791DD3" w:rsidRDefault="004A624A" w:rsidP="004A62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4F62C6BF" w14:textId="1EA43EB2" w:rsidR="007835E8" w:rsidRPr="00791DD3" w:rsidRDefault="004A624A" w:rsidP="00FE321A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 xml:space="preserve">Liquibase Community Commands: </w:t>
            </w:r>
            <w:hyperlink r:id="rId29" w:history="1">
              <w:r w:rsidRPr="00791DD3">
                <w:rPr>
                  <w:rStyle w:val="Hyperlink"/>
                  <w:rFonts w:ascii="Calibri Light" w:eastAsia="Times New Roman" w:hAnsi="Calibri Light" w:cs="Calibri Light"/>
                  <w:sz w:val="24"/>
                  <w:szCs w:val="24"/>
                  <w:lang w:eastAsia="en-US"/>
                </w:rPr>
                <w:t>https://docs.liquibase.com/commands/community/home.html</w:t>
              </w:r>
            </w:hyperlink>
          </w:p>
          <w:p w14:paraId="1E0606BC" w14:textId="77777777" w:rsidR="004A624A" w:rsidRPr="00791DD3" w:rsidRDefault="004A624A" w:rsidP="004A62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71D6A058" w14:textId="4411E979" w:rsidR="007835E8" w:rsidRPr="00791DD3" w:rsidRDefault="004A624A" w:rsidP="00327E4B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 xml:space="preserve">Liquibase Pro Commands: </w:t>
            </w:r>
            <w:hyperlink r:id="rId30" w:history="1">
              <w:r w:rsidRPr="00791DD3">
                <w:rPr>
                  <w:rStyle w:val="Hyperlink"/>
                  <w:rFonts w:ascii="Calibri Light" w:eastAsia="Times New Roman" w:hAnsi="Calibri Light" w:cs="Calibri Light"/>
                  <w:sz w:val="24"/>
                  <w:szCs w:val="24"/>
                  <w:lang w:eastAsia="en-US"/>
                </w:rPr>
                <w:t>https://docs.liquibase.com/commands/pro/home.html</w:t>
              </w:r>
            </w:hyperlink>
          </w:p>
          <w:p w14:paraId="7B66A933" w14:textId="77777777" w:rsidR="004A624A" w:rsidRPr="00791DD3" w:rsidRDefault="004A624A" w:rsidP="004A62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en-US"/>
              </w:rPr>
            </w:pPr>
          </w:p>
          <w:p w14:paraId="256DAA40" w14:textId="64DF79CF" w:rsidR="00724F08" w:rsidRPr="00855126" w:rsidRDefault="004A624A" w:rsidP="009B698F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u w:val="none"/>
                <w:lang w:eastAsia="en-US"/>
              </w:rPr>
            </w:pPr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Using Liquibase with MySQL:</w:t>
            </w:r>
            <w:r w:rsidRPr="00791DD3">
              <w:rPr>
                <w:sz w:val="24"/>
                <w:szCs w:val="24"/>
              </w:rPr>
              <w:t xml:space="preserve"> </w:t>
            </w:r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</w:t>
            </w:r>
            <w:hyperlink r:id="rId31" w:history="1">
              <w:r w:rsidRPr="00791DD3">
                <w:rPr>
                  <w:rStyle w:val="Hyperlink"/>
                  <w:rFonts w:ascii="Calibri Light" w:eastAsia="Times New Roman" w:hAnsi="Calibri Light" w:cs="Calibri Light"/>
                  <w:sz w:val="24"/>
                  <w:szCs w:val="24"/>
                  <w:lang w:eastAsia="en-US"/>
                </w:rPr>
                <w:t>https://docs.liquibase.com/workflows/database-setup-tutorials/mysql.html</w:t>
              </w:r>
            </w:hyperlink>
          </w:p>
          <w:p w14:paraId="75EB9DE5" w14:textId="77777777" w:rsidR="00855126" w:rsidRPr="00855126" w:rsidRDefault="00855126" w:rsidP="00855126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</w:p>
          <w:p w14:paraId="6C50E199" w14:textId="32F9D836" w:rsidR="00855126" w:rsidRPr="00791DD3" w:rsidRDefault="00855126" w:rsidP="009B698F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r w:rsidRPr="00A068A9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 xml:space="preserve">Database migrations with multiple SQL </w:t>
            </w:r>
            <w:proofErr w:type="gramStart"/>
            <w:r w:rsidRPr="00A068A9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files</w:t>
            </w:r>
            <w:r w:rsidRPr="00A068A9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 xml:space="preserve"> :</w:t>
            </w:r>
            <w:proofErr w:type="gramEnd"/>
            <w:r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</w:t>
            </w:r>
            <w:hyperlink r:id="rId32" w:history="1">
              <w:r w:rsidRPr="00855126">
                <w:rPr>
                  <w:rStyle w:val="Hyperlink"/>
                  <w:rFonts w:ascii="Calibri Light" w:eastAsia="Times New Roman" w:hAnsi="Calibri Light" w:cs="Calibri Light"/>
                  <w:sz w:val="24"/>
                  <w:szCs w:val="24"/>
                  <w:lang w:eastAsia="en-US"/>
                </w:rPr>
                <w:t>https://docs.liquibase.com/workflows/liquibase-community/multiple-sql-migration.html</w:t>
              </w:r>
            </w:hyperlink>
          </w:p>
          <w:p w14:paraId="79FD76F5" w14:textId="77777777" w:rsidR="004A624A" w:rsidRPr="00791DD3" w:rsidRDefault="004A624A" w:rsidP="004A624A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</w:p>
          <w:p w14:paraId="23F9AEDE" w14:textId="5C3877E3" w:rsidR="004A624A" w:rsidRPr="00791DD3" w:rsidRDefault="004A624A" w:rsidP="004A624A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</w:pPr>
            <w:proofErr w:type="spellStart"/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Youtube</w:t>
            </w:r>
            <w:proofErr w:type="spellEnd"/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 xml:space="preserve"> Useful Link:  </w:t>
            </w:r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</w:t>
            </w:r>
            <w:hyperlink r:id="rId33" w:history="1">
              <w:r w:rsidRPr="00791DD3">
                <w:rPr>
                  <w:rStyle w:val="Hyperlink"/>
                  <w:rFonts w:ascii="Calibri Light" w:eastAsia="Times New Roman" w:hAnsi="Calibri Light" w:cs="Calibri Light"/>
                  <w:sz w:val="24"/>
                  <w:szCs w:val="24"/>
                  <w:lang w:eastAsia="en-US"/>
                </w:rPr>
                <w:t>https://www.youtube.com/watch?v=8AdiGIb2SY4</w:t>
              </w:r>
            </w:hyperlink>
          </w:p>
          <w:p w14:paraId="55992516" w14:textId="77777777" w:rsidR="004A624A" w:rsidRPr="00791DD3" w:rsidRDefault="004A624A" w:rsidP="004A624A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</w:pPr>
          </w:p>
          <w:p w14:paraId="7262CEF9" w14:textId="516E3F9B" w:rsidR="00791DD3" w:rsidRPr="00791DD3" w:rsidRDefault="004A624A" w:rsidP="00791DD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proofErr w:type="spellStart"/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Youtube</w:t>
            </w:r>
            <w:proofErr w:type="spellEnd"/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 xml:space="preserve"> Useful Link:  </w:t>
            </w:r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</w:t>
            </w:r>
            <w:hyperlink r:id="rId34" w:history="1">
              <w:r w:rsidR="00791DD3" w:rsidRPr="00791DD3">
                <w:rPr>
                  <w:rStyle w:val="Hyperlink"/>
                  <w:rFonts w:ascii="Calibri Light" w:eastAsia="Times New Roman" w:hAnsi="Calibri Light" w:cs="Calibri Light"/>
                  <w:sz w:val="24"/>
                  <w:szCs w:val="24"/>
                  <w:lang w:eastAsia="en-US"/>
                </w:rPr>
                <w:t>https://www.youtube.com/watch?v=HdXcf9E8ZVI</w:t>
              </w:r>
            </w:hyperlink>
          </w:p>
          <w:p w14:paraId="29A242AC" w14:textId="77777777" w:rsidR="00791DD3" w:rsidRPr="00791DD3" w:rsidRDefault="00791DD3" w:rsidP="00791DD3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lang w:eastAsia="en-US"/>
              </w:rPr>
            </w:pPr>
          </w:p>
          <w:p w14:paraId="6B146DEE" w14:textId="6981E116" w:rsidR="00791DD3" w:rsidRDefault="00791DD3" w:rsidP="00791DD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8"/>
                <w:szCs w:val="28"/>
                <w:lang w:eastAsia="en-US"/>
              </w:rPr>
            </w:pPr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8"/>
                <w:szCs w:val="28"/>
                <w:lang w:eastAsia="en-US"/>
              </w:rPr>
              <w:t>Some useful Command</w:t>
            </w:r>
          </w:p>
          <w:p w14:paraId="703FA44C" w14:textId="77777777" w:rsidR="00791DD3" w:rsidRPr="00791DD3" w:rsidRDefault="00791DD3" w:rsidP="00791D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sz w:val="28"/>
                <w:szCs w:val="28"/>
                <w:lang w:eastAsia="en-US"/>
              </w:rPr>
            </w:pPr>
          </w:p>
          <w:p w14:paraId="36A4EDB2" w14:textId="373AC204" w:rsidR="00791DD3" w:rsidRDefault="00791DD3" w:rsidP="00791DD3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proofErr w:type="spellStart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liquibase</w:t>
            </w:r>
            <w:proofErr w:type="spellEnd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update</w:t>
            </w:r>
            <w:proofErr w:type="gramStart"/>
            <w:r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  (</w:t>
            </w:r>
            <w:proofErr w:type="gramEnd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direct run xml file command</w:t>
            </w:r>
            <w:r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)</w:t>
            </w:r>
          </w:p>
          <w:p w14:paraId="6431F382" w14:textId="54D32759" w:rsidR="00791DD3" w:rsidRDefault="00791DD3" w:rsidP="00791DD3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proofErr w:type="spellStart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liquibase</w:t>
            </w:r>
            <w:proofErr w:type="spellEnd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--</w:t>
            </w:r>
            <w:proofErr w:type="spellStart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changeLogFile</w:t>
            </w:r>
            <w:proofErr w:type="spellEnd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=</w:t>
            </w:r>
            <w:proofErr w:type="spellStart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dbchangelog.sql</w:t>
            </w:r>
            <w:proofErr w:type="spellEnd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update</w:t>
            </w:r>
            <w:r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(</w:t>
            </w:r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SQL File Run</w:t>
            </w:r>
            <w:r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)</w:t>
            </w:r>
          </w:p>
          <w:p w14:paraId="5441661D" w14:textId="59468800" w:rsidR="00791DD3" w:rsidRDefault="00791DD3" w:rsidP="00791DD3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proofErr w:type="spellStart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liquibase</w:t>
            </w:r>
            <w:proofErr w:type="spellEnd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--changeLogFile=dbchangelog.xml </w:t>
            </w:r>
            <w:proofErr w:type="spellStart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rollbackToDate</w:t>
            </w:r>
            <w:proofErr w:type="spellEnd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2020-12-22 11:18:23</w:t>
            </w:r>
          </w:p>
          <w:p w14:paraId="01DC46F0" w14:textId="3DC179D6" w:rsidR="00791DD3" w:rsidRDefault="00791DD3" w:rsidP="00791DD3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proofErr w:type="spellStart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liquibase</w:t>
            </w:r>
            <w:proofErr w:type="spellEnd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rollbackOneUpdate</w:t>
            </w:r>
            <w:proofErr w:type="spellEnd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--</w:t>
            </w:r>
            <w:proofErr w:type="spellStart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deploymentId</w:t>
            </w:r>
            <w:proofErr w:type="spellEnd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=2126881174 </w:t>
            </w:r>
            <w:r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–</w:t>
            </w:r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force</w:t>
            </w:r>
          </w:p>
          <w:p w14:paraId="32946C9E" w14:textId="1CB8BC17" w:rsidR="00791DD3" w:rsidRPr="00791DD3" w:rsidRDefault="00791DD3" w:rsidP="00791DD3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</w:pPr>
            <w:proofErr w:type="spellStart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liquibase</w:t>
            </w:r>
            <w:proofErr w:type="spellEnd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rollbackOneUpdateSQL</w:t>
            </w:r>
            <w:proofErr w:type="spellEnd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--</w:t>
            </w:r>
            <w:proofErr w:type="spellStart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deploymentId</w:t>
            </w:r>
            <w:proofErr w:type="spellEnd"/>
            <w:r w:rsidRPr="00791DD3"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=068379006</w:t>
            </w:r>
            <w:r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 xml:space="preserve"> (</w:t>
            </w:r>
            <w:proofErr w:type="spellStart"/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>RollBack</w:t>
            </w:r>
            <w:proofErr w:type="spellEnd"/>
            <w:r w:rsidRPr="00791DD3">
              <w:rPr>
                <w:rFonts w:ascii="Calibri Light" w:eastAsia="Times New Roman" w:hAnsi="Calibri Light" w:cs="Calibri Light"/>
                <w:b/>
                <w:bCs/>
                <w:color w:val="404040" w:themeColor="text1" w:themeTint="BF"/>
                <w:sz w:val="24"/>
                <w:szCs w:val="24"/>
                <w:lang w:eastAsia="en-US"/>
              </w:rPr>
              <w:t xml:space="preserve"> Command</w:t>
            </w:r>
            <w:r>
              <w:rPr>
                <w:rFonts w:ascii="Calibri Light" w:eastAsia="Times New Roman" w:hAnsi="Calibri Light" w:cs="Calibri Light"/>
                <w:color w:val="404040" w:themeColor="text1" w:themeTint="BF"/>
                <w:sz w:val="24"/>
                <w:szCs w:val="24"/>
                <w:lang w:eastAsia="en-US"/>
              </w:rPr>
              <w:t>)</w:t>
            </w:r>
          </w:p>
          <w:p w14:paraId="2AE47FAA" w14:textId="77777777" w:rsidR="00791DD3" w:rsidRPr="00791DD3" w:rsidRDefault="00791DD3" w:rsidP="00791D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8"/>
                <w:szCs w:val="28"/>
                <w:lang w:eastAsia="en-US"/>
              </w:rPr>
            </w:pPr>
          </w:p>
          <w:p w14:paraId="7BDC1494" w14:textId="77777777" w:rsidR="00791DD3" w:rsidRPr="00791DD3" w:rsidRDefault="00791DD3" w:rsidP="00791D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sz w:val="28"/>
                <w:szCs w:val="28"/>
                <w:lang w:eastAsia="en-US"/>
              </w:rPr>
            </w:pPr>
          </w:p>
          <w:p w14:paraId="4BF63717" w14:textId="77777777" w:rsidR="00100957" w:rsidRPr="00100957" w:rsidRDefault="00100957" w:rsidP="00100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lang w:eastAsia="en-US"/>
              </w:rPr>
            </w:pPr>
          </w:p>
          <w:p w14:paraId="4A3BA4BC" w14:textId="77777777" w:rsidR="009B698F" w:rsidRPr="00E32A53" w:rsidRDefault="009B698F" w:rsidP="00482B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</w:tbl>
    <w:p w14:paraId="45994811" w14:textId="4C35FC3C" w:rsidR="002F2453" w:rsidRDefault="002F2453">
      <w:pPr>
        <w:rPr>
          <w:rFonts w:asciiTheme="majorHAnsi" w:hAnsiTheme="majorHAnsi"/>
        </w:rPr>
      </w:pPr>
    </w:p>
    <w:p w14:paraId="4E1A7159" w14:textId="58806B33" w:rsidR="00CF4A70" w:rsidRDefault="00CF4A70">
      <w:pPr>
        <w:rPr>
          <w:rFonts w:asciiTheme="majorHAnsi" w:hAnsiTheme="majorHAnsi"/>
        </w:rPr>
      </w:pPr>
    </w:p>
    <w:p w14:paraId="519D6FA6" w14:textId="77777777" w:rsidR="00FB019E" w:rsidRDefault="00FB019E">
      <w:pPr>
        <w:rPr>
          <w:rFonts w:asciiTheme="majorHAnsi" w:hAnsiTheme="majorHAnsi"/>
        </w:rPr>
      </w:pPr>
    </w:p>
    <w:p w14:paraId="7E0ED0D8" w14:textId="196EDAE5" w:rsidR="00CF4A70" w:rsidRDefault="00CF4A70">
      <w:pPr>
        <w:rPr>
          <w:rFonts w:asciiTheme="majorHAnsi" w:hAnsiTheme="majorHAnsi"/>
        </w:rPr>
      </w:pPr>
    </w:p>
    <w:p w14:paraId="4CD0305F" w14:textId="69DC9AA7" w:rsidR="00CF4A70" w:rsidRDefault="00CF4A70">
      <w:pPr>
        <w:rPr>
          <w:rFonts w:asciiTheme="majorHAnsi" w:hAnsiTheme="majorHAnsi"/>
        </w:rPr>
      </w:pPr>
    </w:p>
    <w:p w14:paraId="4F25F952" w14:textId="7EDA93E7" w:rsidR="00CF4A70" w:rsidRDefault="00CF4A70">
      <w:pPr>
        <w:rPr>
          <w:rFonts w:asciiTheme="majorHAnsi" w:hAnsiTheme="majorHAnsi"/>
        </w:rPr>
      </w:pPr>
    </w:p>
    <w:p w14:paraId="2269124F" w14:textId="33F03140" w:rsidR="00CF4A70" w:rsidRDefault="00CF4A70">
      <w:pPr>
        <w:rPr>
          <w:rFonts w:asciiTheme="majorHAnsi" w:hAnsiTheme="majorHAnsi"/>
        </w:rPr>
      </w:pPr>
    </w:p>
    <w:p w14:paraId="209E21D8" w14:textId="6D851AC8" w:rsidR="00CF4A70" w:rsidRDefault="00CF4A70">
      <w:pPr>
        <w:rPr>
          <w:rFonts w:asciiTheme="majorHAnsi" w:hAnsiTheme="majorHAnsi"/>
        </w:rPr>
      </w:pPr>
    </w:p>
    <w:p w14:paraId="26615728" w14:textId="7F594D9A" w:rsidR="00CF4A70" w:rsidRDefault="00CF4A70">
      <w:pPr>
        <w:rPr>
          <w:rFonts w:asciiTheme="majorHAnsi" w:hAnsiTheme="majorHAnsi"/>
        </w:rPr>
      </w:pPr>
    </w:p>
    <w:p w14:paraId="2003165E" w14:textId="05F38896" w:rsidR="00CF4A70" w:rsidRDefault="00CF4A70">
      <w:pPr>
        <w:rPr>
          <w:rFonts w:asciiTheme="majorHAnsi" w:hAnsiTheme="majorHAnsi"/>
        </w:rPr>
      </w:pPr>
    </w:p>
    <w:p w14:paraId="15761AAB" w14:textId="20C72332" w:rsidR="005746DB" w:rsidRDefault="005746DB">
      <w:pPr>
        <w:rPr>
          <w:rFonts w:asciiTheme="majorHAnsi" w:hAnsiTheme="majorHAnsi"/>
        </w:rPr>
      </w:pPr>
    </w:p>
    <w:p w14:paraId="129E04F7" w14:textId="77777777" w:rsidR="00D36744" w:rsidRDefault="00D36744">
      <w:pPr>
        <w:rPr>
          <w:rFonts w:asciiTheme="majorHAnsi" w:hAnsiTheme="majorHAnsi"/>
        </w:rPr>
      </w:pPr>
    </w:p>
    <w:p w14:paraId="09E0B485" w14:textId="77777777" w:rsidR="007D184E" w:rsidRDefault="007D184E">
      <w:pPr>
        <w:rPr>
          <w:rFonts w:asciiTheme="majorHAnsi" w:hAnsiTheme="majorHAnsi"/>
        </w:rPr>
      </w:pPr>
    </w:p>
    <w:p w14:paraId="42238E01" w14:textId="3ECBCF5C" w:rsidR="00CF4A70" w:rsidRDefault="00CF4A70" w:rsidP="00CF4A70">
      <w:pPr>
        <w:jc w:val="center"/>
        <w:rPr>
          <w:rFonts w:asciiTheme="majorHAnsi" w:hAnsiTheme="majorHAnsi"/>
          <w:b/>
          <w:bCs/>
          <w:sz w:val="124"/>
          <w:szCs w:val="124"/>
        </w:rPr>
      </w:pPr>
      <w:r w:rsidRPr="00CF4A70">
        <w:rPr>
          <w:rFonts w:asciiTheme="majorHAnsi" w:hAnsiTheme="majorHAnsi"/>
          <w:b/>
          <w:bCs/>
          <w:sz w:val="124"/>
          <w:szCs w:val="124"/>
        </w:rPr>
        <w:t>Thank You</w:t>
      </w:r>
    </w:p>
    <w:p w14:paraId="2BDEDD3B" w14:textId="2137EF46" w:rsidR="00CF4A70" w:rsidRPr="00CF4A70" w:rsidRDefault="007D184E" w:rsidP="00CF4A70">
      <w:pPr>
        <w:jc w:val="center"/>
        <w:rPr>
          <w:sz w:val="64"/>
          <w:szCs w:val="64"/>
        </w:rPr>
      </w:pPr>
      <w:r>
        <w:rPr>
          <w:rFonts w:asciiTheme="majorHAnsi" w:hAnsiTheme="majorHAnsi"/>
          <w:sz w:val="64"/>
          <w:szCs w:val="64"/>
        </w:rPr>
        <w:t>Bhautik Ladva</w:t>
      </w:r>
    </w:p>
    <w:sectPr w:rsidR="00CF4A70" w:rsidRPr="00CF4A70">
      <w:footerReference w:type="default" r:id="rId35"/>
      <w:pgSz w:w="12240" w:h="15840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EA0131" w14:textId="77777777" w:rsidR="00B96B92" w:rsidRDefault="00B96B92">
      <w:pPr>
        <w:spacing w:after="0" w:line="240" w:lineRule="auto"/>
      </w:pPr>
      <w:r>
        <w:separator/>
      </w:r>
    </w:p>
  </w:endnote>
  <w:endnote w:type="continuationSeparator" w:id="0">
    <w:p w14:paraId="0EFD7785" w14:textId="77777777" w:rsidR="00B96B92" w:rsidRDefault="00B96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58C037" w14:textId="77777777" w:rsidR="00E32A53" w:rsidRPr="001A2FEC" w:rsidRDefault="00E32A53" w:rsidP="001A2FEC">
    <w:pPr>
      <w:pStyle w:val="Foot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51BDF88E" wp14:editId="7FF53513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oup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30366292" id="Group 223" o:spid="_x0000_s1026" style="position:absolute;margin-left:0;margin-top:0;width:5.75pt;height:55.05pt;z-index:25167052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" strokecolor="#fabf8f [1945]" strokeweight="1.25pt"/>
              <v:shape id="AutoShape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" strokecolor="#fabf8f [1945]" strokeweight="1.25pt"/>
              <v:shape id="AutoShape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" strokecolor="#fabf8f [1945]" strokeweight="1.25pt"/>
              <w10:wrap anchorx="margin" anchory="page"/>
            </v:group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D0223C4" wp14:editId="56231ECC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1" name="Rectangle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Date"/>
                            <w:id w:val="77476837"/>
                            <w:showingPlcHdr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84334ED" w14:textId="77777777" w:rsidR="00E32A53" w:rsidRDefault="00E32A53">
                              <w:pPr>
                                <w:jc w:val="right"/>
                              </w:pPr>
                              <w: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7D0223C4" id="Rectangle 451" o:spid="_x0000_s1033" style="position:absolute;margin-left:0;margin-top:0;width:467.65pt;height:58.3pt;z-index:251669504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" filled="f" stroked="f">
              <v:textbox inset=",0">
                <w:txbxContent>
                  <w:sdt>
                    <w:sdtPr>
                      <w:alias w:val="Date"/>
                      <w:id w:val="77476837"/>
                      <w:showingPlcHdr/>
                      <w:dataBinding w:prefixMappings="xmlns:ns0='http://schemas.microsoft.com/office/2006/coverPageProps'" w:xpath="/ns0:CoverPageProperties[1]/ns0:PublishDate[1]" w:storeItemID="{55AF091B-3C7A-41E3-B477-F2FDAA23CFDA}"/>
                      <w:date>
                        <w:dateFormat w:val="MMMM d, yyyy"/>
                        <w:lid w:val="en-U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14:paraId="284334ED" w14:textId="77777777" w:rsidR="00E32A53" w:rsidRDefault="00E32A53">
                        <w:pPr>
                          <w:jc w:val="right"/>
                        </w:pPr>
                        <w:r>
                          <w:t xml:space="preserve">     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4EEDFC" w14:textId="5CE91D9A" w:rsidR="000629E6" w:rsidRPr="000629E6" w:rsidRDefault="000629E6">
    <w:pPr>
      <w:pStyle w:val="Footer"/>
      <w:pBdr>
        <w:top w:val="single" w:sz="4" w:space="1" w:color="D9D9D9" w:themeColor="background1" w:themeShade="D9"/>
      </w:pBdr>
      <w:jc w:val="right"/>
      <w:rPr>
        <w:b/>
        <w:bCs/>
        <w:sz w:val="20"/>
        <w:szCs w:val="20"/>
      </w:rPr>
    </w:pPr>
  </w:p>
  <w:p w14:paraId="701662D5" w14:textId="3D8B83E0" w:rsidR="00E32A53" w:rsidRPr="00DD5672" w:rsidRDefault="00E32A53" w:rsidP="00DD56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C59B23" w14:textId="77777777" w:rsidR="00B96B92" w:rsidRDefault="00B96B92">
      <w:pPr>
        <w:spacing w:after="0" w:line="240" w:lineRule="auto"/>
      </w:pPr>
      <w:r>
        <w:separator/>
      </w:r>
    </w:p>
  </w:footnote>
  <w:footnote w:type="continuationSeparator" w:id="0">
    <w:p w14:paraId="14A7CBA6" w14:textId="77777777" w:rsidR="00B96B92" w:rsidRDefault="00B96B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187905" w14:textId="77777777" w:rsidR="00E32A53" w:rsidRDefault="00E32A53">
    <w:pPr>
      <w:pStyle w:val="Header"/>
    </w:pPr>
    <w:r>
      <w:rPr>
        <w:caps/>
        <w:noProof/>
        <w:color w:val="808080" w:themeColor="background1" w:themeShade="80"/>
        <w:lang w:eastAsia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46F68A5" wp14:editId="710E6ECF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8C6080" w14:textId="77777777" w:rsidR="00E32A53" w:rsidRDefault="00E32A53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17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46F68A5" id="Group 158" o:spid="_x0000_s1027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2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30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f81bd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1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2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478C6080" w14:textId="77777777" w:rsidR="00E32A53" w:rsidRDefault="00E32A53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17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D2C53"/>
    <w:multiLevelType w:val="hybridMultilevel"/>
    <w:tmpl w:val="2B96A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E35B2"/>
    <w:multiLevelType w:val="hybridMultilevel"/>
    <w:tmpl w:val="43E88B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F7291"/>
    <w:multiLevelType w:val="hybridMultilevel"/>
    <w:tmpl w:val="3BFEF5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D93DA6"/>
    <w:multiLevelType w:val="hybridMultilevel"/>
    <w:tmpl w:val="978C8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524689"/>
    <w:multiLevelType w:val="hybridMultilevel"/>
    <w:tmpl w:val="6512C6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1B72D3"/>
    <w:multiLevelType w:val="hybridMultilevel"/>
    <w:tmpl w:val="A8B0F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A32F1A"/>
    <w:multiLevelType w:val="hybridMultilevel"/>
    <w:tmpl w:val="F19470AA"/>
    <w:lvl w:ilvl="0" w:tplc="A64E7384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765C95"/>
    <w:multiLevelType w:val="hybridMultilevel"/>
    <w:tmpl w:val="1610B71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CA2787"/>
    <w:multiLevelType w:val="hybridMultilevel"/>
    <w:tmpl w:val="BDDA0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1966FD"/>
    <w:multiLevelType w:val="hybridMultilevel"/>
    <w:tmpl w:val="1AB280F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990577"/>
    <w:multiLevelType w:val="hybridMultilevel"/>
    <w:tmpl w:val="9BE08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E56C24"/>
    <w:multiLevelType w:val="hybridMultilevel"/>
    <w:tmpl w:val="C8B68AA6"/>
    <w:lvl w:ilvl="0" w:tplc="7FFA4152">
      <w:start w:val="1"/>
      <w:numFmt w:val="upperRoman"/>
      <w:pStyle w:val="TOC1"/>
      <w:lvlText w:val="%1."/>
      <w:lvlJc w:val="left"/>
      <w:pPr>
        <w:ind w:left="41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0D372B"/>
    <w:multiLevelType w:val="hybridMultilevel"/>
    <w:tmpl w:val="7CE49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A921E8"/>
    <w:multiLevelType w:val="hybridMultilevel"/>
    <w:tmpl w:val="11987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0A50B4"/>
    <w:multiLevelType w:val="hybridMultilevel"/>
    <w:tmpl w:val="81A2C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A728C5"/>
    <w:multiLevelType w:val="hybridMultilevel"/>
    <w:tmpl w:val="90B62FC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C437BB"/>
    <w:multiLevelType w:val="hybridMultilevel"/>
    <w:tmpl w:val="93302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582E45"/>
    <w:multiLevelType w:val="hybridMultilevel"/>
    <w:tmpl w:val="A64C59BA"/>
    <w:lvl w:ilvl="0" w:tplc="8FC4E6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69E4F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62EB7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CA49F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C5643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B18AB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6B24C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F6E37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52237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 w15:restartNumberingAfterBreak="0">
    <w:nsid w:val="7FF11160"/>
    <w:multiLevelType w:val="hybridMultilevel"/>
    <w:tmpl w:val="95CE9F4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8"/>
  </w:num>
  <w:num w:numId="4">
    <w:abstractNumId w:val="12"/>
  </w:num>
  <w:num w:numId="5">
    <w:abstractNumId w:val="10"/>
  </w:num>
  <w:num w:numId="6">
    <w:abstractNumId w:val="3"/>
  </w:num>
  <w:num w:numId="7">
    <w:abstractNumId w:val="14"/>
  </w:num>
  <w:num w:numId="8">
    <w:abstractNumId w:val="19"/>
  </w:num>
  <w:num w:numId="9">
    <w:abstractNumId w:val="4"/>
  </w:num>
  <w:num w:numId="10">
    <w:abstractNumId w:val="0"/>
  </w:num>
  <w:num w:numId="11">
    <w:abstractNumId w:val="17"/>
  </w:num>
  <w:num w:numId="12">
    <w:abstractNumId w:val="11"/>
  </w:num>
  <w:num w:numId="13">
    <w:abstractNumId w:val="7"/>
  </w:num>
  <w:num w:numId="14">
    <w:abstractNumId w:val="5"/>
  </w:num>
  <w:num w:numId="15">
    <w:abstractNumId w:val="15"/>
  </w:num>
  <w:num w:numId="16">
    <w:abstractNumId w:val="16"/>
  </w:num>
  <w:num w:numId="17">
    <w:abstractNumId w:val="9"/>
  </w:num>
  <w:num w:numId="18">
    <w:abstractNumId w:val="2"/>
  </w:num>
  <w:num w:numId="19">
    <w:abstractNumId w:val="1"/>
  </w:num>
  <w:num w:numId="20">
    <w:abstractNumId w:val="20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2FEC"/>
    <w:rsid w:val="00010D28"/>
    <w:rsid w:val="000303C1"/>
    <w:rsid w:val="00043AF1"/>
    <w:rsid w:val="0005010C"/>
    <w:rsid w:val="000629E6"/>
    <w:rsid w:val="00095299"/>
    <w:rsid w:val="00096B43"/>
    <w:rsid w:val="00097A96"/>
    <w:rsid w:val="000A3A66"/>
    <w:rsid w:val="000C35B6"/>
    <w:rsid w:val="000F6A52"/>
    <w:rsid w:val="000F7A0B"/>
    <w:rsid w:val="00100957"/>
    <w:rsid w:val="00101273"/>
    <w:rsid w:val="00111C58"/>
    <w:rsid w:val="00115B50"/>
    <w:rsid w:val="001175EC"/>
    <w:rsid w:val="00121107"/>
    <w:rsid w:val="0017101F"/>
    <w:rsid w:val="0017132C"/>
    <w:rsid w:val="00175680"/>
    <w:rsid w:val="001818AB"/>
    <w:rsid w:val="001853F9"/>
    <w:rsid w:val="001A2FEC"/>
    <w:rsid w:val="001A512D"/>
    <w:rsid w:val="001C0A72"/>
    <w:rsid w:val="001C1409"/>
    <w:rsid w:val="001C432B"/>
    <w:rsid w:val="001D6335"/>
    <w:rsid w:val="001D6EE0"/>
    <w:rsid w:val="001E54EA"/>
    <w:rsid w:val="001F1576"/>
    <w:rsid w:val="001F570E"/>
    <w:rsid w:val="00207B7F"/>
    <w:rsid w:val="002160F9"/>
    <w:rsid w:val="00226EA6"/>
    <w:rsid w:val="00226F11"/>
    <w:rsid w:val="002460A1"/>
    <w:rsid w:val="00273D9F"/>
    <w:rsid w:val="002755C4"/>
    <w:rsid w:val="00290D50"/>
    <w:rsid w:val="00293509"/>
    <w:rsid w:val="002A6BE3"/>
    <w:rsid w:val="002E3F40"/>
    <w:rsid w:val="002E60C2"/>
    <w:rsid w:val="002F2453"/>
    <w:rsid w:val="00306F30"/>
    <w:rsid w:val="00316C3A"/>
    <w:rsid w:val="00320C94"/>
    <w:rsid w:val="00334805"/>
    <w:rsid w:val="00342C76"/>
    <w:rsid w:val="00354487"/>
    <w:rsid w:val="00360985"/>
    <w:rsid w:val="00367CAD"/>
    <w:rsid w:val="00382EFD"/>
    <w:rsid w:val="00386445"/>
    <w:rsid w:val="003961BE"/>
    <w:rsid w:val="003A1DC8"/>
    <w:rsid w:val="003A2EF7"/>
    <w:rsid w:val="003A7081"/>
    <w:rsid w:val="003A7440"/>
    <w:rsid w:val="003C222C"/>
    <w:rsid w:val="003C392F"/>
    <w:rsid w:val="003C5200"/>
    <w:rsid w:val="003D74DE"/>
    <w:rsid w:val="003E3827"/>
    <w:rsid w:val="003F146C"/>
    <w:rsid w:val="00403B9E"/>
    <w:rsid w:val="00416CA1"/>
    <w:rsid w:val="00423E4D"/>
    <w:rsid w:val="0044459B"/>
    <w:rsid w:val="00466276"/>
    <w:rsid w:val="00476604"/>
    <w:rsid w:val="00482FA8"/>
    <w:rsid w:val="004868AB"/>
    <w:rsid w:val="00493D53"/>
    <w:rsid w:val="00495FC8"/>
    <w:rsid w:val="004A127B"/>
    <w:rsid w:val="004A46B4"/>
    <w:rsid w:val="004A4B9F"/>
    <w:rsid w:val="004A624A"/>
    <w:rsid w:val="004C4605"/>
    <w:rsid w:val="004C4C5A"/>
    <w:rsid w:val="004F1D6E"/>
    <w:rsid w:val="004F4E92"/>
    <w:rsid w:val="004F5CAB"/>
    <w:rsid w:val="005170AD"/>
    <w:rsid w:val="0051743D"/>
    <w:rsid w:val="00531FD4"/>
    <w:rsid w:val="00533D9C"/>
    <w:rsid w:val="00535347"/>
    <w:rsid w:val="00541870"/>
    <w:rsid w:val="00544D45"/>
    <w:rsid w:val="005746DB"/>
    <w:rsid w:val="00574835"/>
    <w:rsid w:val="00581F1D"/>
    <w:rsid w:val="005829C7"/>
    <w:rsid w:val="005864F5"/>
    <w:rsid w:val="005B0550"/>
    <w:rsid w:val="005C6741"/>
    <w:rsid w:val="005D27F7"/>
    <w:rsid w:val="005E268B"/>
    <w:rsid w:val="005E342C"/>
    <w:rsid w:val="00602897"/>
    <w:rsid w:val="00605555"/>
    <w:rsid w:val="0061209C"/>
    <w:rsid w:val="0061569F"/>
    <w:rsid w:val="00617B57"/>
    <w:rsid w:val="00637182"/>
    <w:rsid w:val="00642179"/>
    <w:rsid w:val="00655BD8"/>
    <w:rsid w:val="00664E4A"/>
    <w:rsid w:val="00672014"/>
    <w:rsid w:val="00693C00"/>
    <w:rsid w:val="006A4A6E"/>
    <w:rsid w:val="006C0D32"/>
    <w:rsid w:val="006C15C5"/>
    <w:rsid w:val="006C3181"/>
    <w:rsid w:val="006D1F0A"/>
    <w:rsid w:val="006D2323"/>
    <w:rsid w:val="006D6279"/>
    <w:rsid w:val="006E5DEE"/>
    <w:rsid w:val="006F1170"/>
    <w:rsid w:val="006F3180"/>
    <w:rsid w:val="006F4F55"/>
    <w:rsid w:val="00700A0C"/>
    <w:rsid w:val="007062FD"/>
    <w:rsid w:val="00724F08"/>
    <w:rsid w:val="007323D6"/>
    <w:rsid w:val="00755E1C"/>
    <w:rsid w:val="00756AB9"/>
    <w:rsid w:val="00773A71"/>
    <w:rsid w:val="007835E8"/>
    <w:rsid w:val="007868F8"/>
    <w:rsid w:val="00787C4C"/>
    <w:rsid w:val="0079024E"/>
    <w:rsid w:val="00790DC6"/>
    <w:rsid w:val="00791DD3"/>
    <w:rsid w:val="00792E7D"/>
    <w:rsid w:val="00794236"/>
    <w:rsid w:val="007A2FA9"/>
    <w:rsid w:val="007B16E9"/>
    <w:rsid w:val="007D184E"/>
    <w:rsid w:val="007E34B2"/>
    <w:rsid w:val="007F1A0C"/>
    <w:rsid w:val="0081185B"/>
    <w:rsid w:val="00816D58"/>
    <w:rsid w:val="00824511"/>
    <w:rsid w:val="008301CD"/>
    <w:rsid w:val="00833319"/>
    <w:rsid w:val="008546F5"/>
    <w:rsid w:val="00855126"/>
    <w:rsid w:val="00872F29"/>
    <w:rsid w:val="00887550"/>
    <w:rsid w:val="008975B4"/>
    <w:rsid w:val="008C24CA"/>
    <w:rsid w:val="008C5A82"/>
    <w:rsid w:val="008C6712"/>
    <w:rsid w:val="008E679A"/>
    <w:rsid w:val="008E6AB2"/>
    <w:rsid w:val="0090621F"/>
    <w:rsid w:val="0090707B"/>
    <w:rsid w:val="009073DA"/>
    <w:rsid w:val="0091673B"/>
    <w:rsid w:val="009248DC"/>
    <w:rsid w:val="00926A92"/>
    <w:rsid w:val="00937DF2"/>
    <w:rsid w:val="00950664"/>
    <w:rsid w:val="009526F3"/>
    <w:rsid w:val="00953805"/>
    <w:rsid w:val="00963A75"/>
    <w:rsid w:val="00965092"/>
    <w:rsid w:val="00984111"/>
    <w:rsid w:val="009A31D9"/>
    <w:rsid w:val="009B4D01"/>
    <w:rsid w:val="009B698F"/>
    <w:rsid w:val="009C0372"/>
    <w:rsid w:val="009C10C9"/>
    <w:rsid w:val="009C1206"/>
    <w:rsid w:val="009D1356"/>
    <w:rsid w:val="00A068A9"/>
    <w:rsid w:val="00A26E1B"/>
    <w:rsid w:val="00A40C65"/>
    <w:rsid w:val="00A51DDD"/>
    <w:rsid w:val="00A57CC6"/>
    <w:rsid w:val="00A70A1F"/>
    <w:rsid w:val="00A84B3E"/>
    <w:rsid w:val="00A95E4A"/>
    <w:rsid w:val="00A9676D"/>
    <w:rsid w:val="00AB469A"/>
    <w:rsid w:val="00AC61FE"/>
    <w:rsid w:val="00AC7647"/>
    <w:rsid w:val="00B12168"/>
    <w:rsid w:val="00B17F54"/>
    <w:rsid w:val="00B2271A"/>
    <w:rsid w:val="00B348FC"/>
    <w:rsid w:val="00B54A21"/>
    <w:rsid w:val="00B826E8"/>
    <w:rsid w:val="00B9570B"/>
    <w:rsid w:val="00B96B92"/>
    <w:rsid w:val="00BA1B03"/>
    <w:rsid w:val="00BB5275"/>
    <w:rsid w:val="00BC7DD8"/>
    <w:rsid w:val="00BD1A71"/>
    <w:rsid w:val="00BD44FD"/>
    <w:rsid w:val="00BF1621"/>
    <w:rsid w:val="00BF6AFD"/>
    <w:rsid w:val="00C06133"/>
    <w:rsid w:val="00C1072B"/>
    <w:rsid w:val="00C2446A"/>
    <w:rsid w:val="00C333AD"/>
    <w:rsid w:val="00C349B8"/>
    <w:rsid w:val="00C50A7A"/>
    <w:rsid w:val="00C51D8F"/>
    <w:rsid w:val="00C85C3B"/>
    <w:rsid w:val="00C9087D"/>
    <w:rsid w:val="00C97BFD"/>
    <w:rsid w:val="00CB4816"/>
    <w:rsid w:val="00CB593F"/>
    <w:rsid w:val="00CC4382"/>
    <w:rsid w:val="00CD0D0E"/>
    <w:rsid w:val="00CD386A"/>
    <w:rsid w:val="00CE413F"/>
    <w:rsid w:val="00CF0A09"/>
    <w:rsid w:val="00CF4A70"/>
    <w:rsid w:val="00CF757D"/>
    <w:rsid w:val="00D173D8"/>
    <w:rsid w:val="00D250F5"/>
    <w:rsid w:val="00D36744"/>
    <w:rsid w:val="00D45C04"/>
    <w:rsid w:val="00D46864"/>
    <w:rsid w:val="00D47771"/>
    <w:rsid w:val="00D613C0"/>
    <w:rsid w:val="00D63E25"/>
    <w:rsid w:val="00D932FE"/>
    <w:rsid w:val="00D979E3"/>
    <w:rsid w:val="00DA1B4F"/>
    <w:rsid w:val="00DC4F1B"/>
    <w:rsid w:val="00DC6E9F"/>
    <w:rsid w:val="00DD5672"/>
    <w:rsid w:val="00DE73A4"/>
    <w:rsid w:val="00DF191B"/>
    <w:rsid w:val="00E036CD"/>
    <w:rsid w:val="00E25C37"/>
    <w:rsid w:val="00E32A53"/>
    <w:rsid w:val="00E34ADB"/>
    <w:rsid w:val="00E45571"/>
    <w:rsid w:val="00E5035C"/>
    <w:rsid w:val="00E70000"/>
    <w:rsid w:val="00E70243"/>
    <w:rsid w:val="00E93182"/>
    <w:rsid w:val="00E947A4"/>
    <w:rsid w:val="00E95AF2"/>
    <w:rsid w:val="00EA589A"/>
    <w:rsid w:val="00EA77FB"/>
    <w:rsid w:val="00EB195E"/>
    <w:rsid w:val="00EC02C9"/>
    <w:rsid w:val="00EC2E9C"/>
    <w:rsid w:val="00EF3EAE"/>
    <w:rsid w:val="00F06064"/>
    <w:rsid w:val="00F10DFA"/>
    <w:rsid w:val="00F25792"/>
    <w:rsid w:val="00F501CA"/>
    <w:rsid w:val="00F90F86"/>
    <w:rsid w:val="00F964EF"/>
    <w:rsid w:val="00FB019E"/>
    <w:rsid w:val="00FB42D6"/>
    <w:rsid w:val="00FF4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F3563E3"/>
  <w15:chartTrackingRefBased/>
  <w15:docId w15:val="{DCC26E10-78FD-8D4E-8573-857E23D7E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1F497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8" w:space="0" w:color="DBE5F1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4F81BD" w:themeColor="accen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go">
    <w:name w:val="Logo"/>
    <w:basedOn w:val="Normal"/>
    <w:uiPriority w:val="99"/>
    <w:semiHidden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4F81BD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4F81BD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Pr>
      <w:sz w:val="32"/>
      <w:szCs w:val="32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Spacing"/>
    <w:uiPriority w:val="99"/>
    <w:qFormat/>
    <w:rPr>
      <w:color w:val="FFFFFF" w:themeColor="background1"/>
      <w:sz w:val="22"/>
      <w:szCs w:val="22"/>
    </w:rPr>
  </w:style>
  <w:style w:type="paragraph" w:customStyle="1" w:styleId="TableSpace">
    <w:name w:val="Table Space"/>
    <w:basedOn w:val="NoSpacing"/>
    <w:uiPriority w:val="99"/>
    <w:pPr>
      <w:spacing w:line="14" w:lineRule="exact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rFonts w:asciiTheme="majorHAnsi" w:eastAsiaTheme="majorEastAsia" w:hAnsiTheme="majorHAnsi" w:cstheme="majorBidi"/>
      <w:caps/>
      <w:color w:val="4F81BD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caps/>
      <w:color w:val="4F81BD" w:themeColor="accent1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4F81BD" w:themeColor="accen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Pr>
      <w:b/>
      <w:b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365F91" w:themeColor="accent1" w:themeShade="BF"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left="576" w:right="3240"/>
    </w:pPr>
    <w:rPr>
      <w:b/>
      <w:bCs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Pr>
      <w:b/>
      <w:bCs/>
      <w:i/>
      <w:iCs/>
      <w:sz w:val="24"/>
      <w:szCs w:val="24"/>
    </w:rPr>
  </w:style>
  <w:style w:type="paragraph" w:customStyle="1" w:styleId="LogoAlt">
    <w:name w:val="Logo Alt.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FooterAlt">
    <w:name w:val="Footer Alt.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DBE5F1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customStyle="1" w:styleId="FinancialTable">
    <w:name w:val="Financial Table"/>
    <w:basedOn w:val="TableNormal"/>
    <w:uiPriority w:val="99"/>
    <w:pPr>
      <w:spacing w:before="60" w:after="60" w:line="240" w:lineRule="auto"/>
    </w:pPr>
    <w:tblPr>
      <w:tblStyleRowBandSize w:val="1"/>
      <w:tblBorders>
        <w:top w:val="single" w:sz="4" w:space="0" w:color="8DB3E2" w:themeColor="text2" w:themeTint="66"/>
        <w:left w:val="single" w:sz="4" w:space="0" w:color="8DB3E2" w:themeColor="text2" w:themeTint="66"/>
        <w:bottom w:val="single" w:sz="4" w:space="0" w:color="8DB3E2" w:themeColor="text2" w:themeTint="66"/>
        <w:right w:val="single" w:sz="4" w:space="0" w:color="8DB3E2" w:themeColor="text2" w:themeTint="66"/>
        <w:insideV w:val="single" w:sz="4" w:space="0" w:color="8DB3E2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4F81BD" w:themeFill="accent1"/>
      </w:tcPr>
    </w:tblStylePr>
    <w:tblStylePr w:type="lastRow">
      <w:rPr>
        <w:rFonts w:asciiTheme="majorHAnsi" w:hAnsiTheme="majorHAnsi"/>
        <w:b/>
        <w:caps/>
        <w:smallCaps w:val="0"/>
        <w:color w:val="4F81BD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C6D9F1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NoSpacingChar">
    <w:name w:val="No Spacing Char"/>
    <w:basedOn w:val="DefaultParagraphFont"/>
    <w:link w:val="NoSpacing"/>
    <w:uiPriority w:val="1"/>
    <w:rsid w:val="00097A96"/>
  </w:style>
  <w:style w:type="paragraph" w:styleId="BalloonText">
    <w:name w:val="Balloon Text"/>
    <w:basedOn w:val="Normal"/>
    <w:link w:val="BalloonTextChar"/>
    <w:uiPriority w:val="99"/>
    <w:semiHidden/>
    <w:unhideWhenUsed/>
    <w:rsid w:val="009248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8DC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92E7D"/>
    <w:pPr>
      <w:spacing w:after="160" w:line="259" w:lineRule="auto"/>
      <w:ind w:left="720"/>
      <w:contextualSpacing/>
    </w:pPr>
    <w:rPr>
      <w:color w:val="auto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423E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5066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14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54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3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34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s://www.youtube.com/watch?v=HdXcf9E8ZVI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youtube.com/watch?v=8AdiGIb2SY4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docs.liquibase.com/commands/community/home.ht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hyperlink" Target="https://docs.liquibase.com/workflows/liquibase-community/multiple-sql-migration.html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13.PNG"/><Relationship Id="rId28" Type="http://schemas.openxmlformats.org/officeDocument/2006/relationships/hyperlink" Target="https://docs.liquibase.com/workflows/liquibase-community/migrate-with-sql.html" TargetMode="External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docs.liquibase.com/workflows/database-setup-tutorials/mysql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12.PNG"/><Relationship Id="rId27" Type="http://schemas.openxmlformats.org/officeDocument/2006/relationships/hyperlink" Target="https://docs.liquibase.com/change-types/community/create-table.html" TargetMode="External"/><Relationship Id="rId30" Type="http://schemas.openxmlformats.org/officeDocument/2006/relationships/hyperlink" Target="https://docs.liquibase.com/commands/pro/home.html" TargetMode="External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esktop\WORD%20SHAREPOINT\AMIT\TF03843660.dotx" TargetMode="External"/></Relationships>
</file>

<file path=word/theme/theme1.xml><?xml version="1.0" encoding="utf-8"?>
<a:theme xmlns:a="http://schemas.openxmlformats.org/drawingml/2006/main" name="Red Business Set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866528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2012-11-14T02:04:00+00:00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1657835</Value>
    </PublishStatusLookup>
    <APAuthor xmlns="4873beb7-5857-4685-be1f-d57550cc96cc">
      <UserInfo>
        <DisplayName>Harshitha Appasani (HCL Technologies Ltd)</DisplayName>
        <AccountId>3871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TP103843659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6E8119-D382-48C0-9E16-0E5C9AF736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B91EDE-5397-46E5-8069-B2629F7CA550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597692F-E69C-4FB8-AEE2-F28E85FB6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TF03843660</Template>
  <TotalTime>1287</TotalTime>
  <Pages>17</Pages>
  <Words>1230</Words>
  <Characters>7017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SonarQube Guidelines</vt:lpstr>
    </vt:vector>
  </TitlesOfParts>
  <Company/>
  <LinksUpToDate>false</LinksUpToDate>
  <CharactersWithSpaces>8231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SonarQube Guidelines</dc:title>
  <dc:subject/>
  <dc:creator>Hiren Changela</dc:creator>
  <cp:keywords/>
  <dc:description/>
  <cp:lastModifiedBy>Paras Sanghani</cp:lastModifiedBy>
  <cp:revision>282</cp:revision>
  <cp:lastPrinted>2020-12-22T12:08:00Z</cp:lastPrinted>
  <dcterms:created xsi:type="dcterms:W3CDTF">2019-04-18T03:55:00Z</dcterms:created>
  <dcterms:modified xsi:type="dcterms:W3CDTF">2020-12-23T11:04:00Z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